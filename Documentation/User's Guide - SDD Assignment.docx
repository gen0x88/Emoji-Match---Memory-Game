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566F7" w14:textId="77777777" w:rsidR="007F5E0A" w:rsidRPr="00127F22" w:rsidRDefault="007F5E0A" w:rsidP="007F5E0A">
      <w:pPr>
        <w:pStyle w:val="Title"/>
        <w:rPr>
          <w:sz w:val="96"/>
          <w:szCs w:val="52"/>
        </w:rPr>
      </w:pPr>
      <w:r>
        <w:rPr>
          <w:sz w:val="96"/>
          <w:szCs w:val="52"/>
        </w:rPr>
        <w:t>EMOJI MATCH</w:t>
      </w:r>
    </w:p>
    <w:p w14:paraId="3746EFD2" w14:textId="0BD8098A" w:rsidR="00C36963" w:rsidRDefault="007F5E0A">
      <w:pPr>
        <w:pStyle w:val="Subtitle"/>
      </w:pPr>
      <w:r>
        <w:t>By Ethan Chung</w:t>
      </w:r>
    </w:p>
    <w:p w14:paraId="376B17A4" w14:textId="77777777" w:rsidR="00C36963" w:rsidRDefault="00A95A8F">
      <w:r>
        <w:rPr>
          <w:noProof/>
          <w:lang w:eastAsia="en-US"/>
        </w:rPr>
        <w:drawing>
          <wp:inline distT="0" distB="0" distL="0" distR="0" wp14:anchorId="6B60B4D4" wp14:editId="7806095F">
            <wp:extent cx="5486400" cy="3657600"/>
            <wp:effectExtent l="0" t="0" r="0" b="0"/>
            <wp:docPr id="2" name="Picture 2" descr="A leaf on tree b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1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276CBF1" w14:textId="4F56324A" w:rsidR="00C36963" w:rsidRDefault="007F5E0A">
      <w:pPr>
        <w:pStyle w:val="Author"/>
      </w:pPr>
      <w:r>
        <w:t>User’s Guide</w:t>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14:paraId="427A9C77" w14:textId="77777777" w:rsidR="00C36963" w:rsidRDefault="00A95A8F">
          <w:pPr>
            <w:pStyle w:val="TOCHeading"/>
          </w:pPr>
          <w:r>
            <w:rPr>
              <w:rStyle w:val="Emphasis"/>
            </w:rPr>
            <w:t>TAble of</w:t>
          </w:r>
          <w:r>
            <w:rPr>
              <w:rStyle w:val="Emphasis"/>
            </w:rPr>
            <w:br/>
          </w:r>
          <w:r>
            <w:t>Contents</w:t>
          </w:r>
        </w:p>
        <w:p w14:paraId="7264EB5E" w14:textId="4B74C5DF" w:rsidR="006738D0" w:rsidRDefault="00A95A8F">
          <w:pPr>
            <w:pStyle w:val="TOC1"/>
            <w:rPr>
              <w:rFonts w:asciiTheme="minorHAnsi" w:eastAsiaTheme="minorEastAsia" w:hAnsiTheme="minorHAnsi"/>
              <w:b w:val="0"/>
              <w:bCs w:val="0"/>
              <w:caps w:val="0"/>
              <w:noProof/>
              <w:color w:val="auto"/>
              <w:sz w:val="22"/>
              <w:szCs w:val="22"/>
              <w:lang w:val="en-AU" w:eastAsia="en-AU"/>
            </w:rPr>
          </w:pPr>
          <w:r>
            <w:rPr>
              <w:noProof/>
            </w:rPr>
            <w:fldChar w:fldCharType="begin"/>
          </w:r>
          <w:r>
            <w:instrText xml:space="preserve"> TOC \o "1-3" \u </w:instrText>
          </w:r>
          <w:r>
            <w:rPr>
              <w:noProof/>
            </w:rPr>
            <w:fldChar w:fldCharType="separate"/>
          </w:r>
          <w:r w:rsidR="006738D0" w:rsidRPr="00A83310">
            <w:rPr>
              <w:iCs/>
              <w:noProof/>
              <w:color w:val="EB130B" w:themeColor="accent1" w:themeShade="BF"/>
            </w:rPr>
            <w:t>Basics</w:t>
          </w:r>
          <w:r w:rsidR="006738D0">
            <w:rPr>
              <w:noProof/>
            </w:rPr>
            <w:t xml:space="preserve"> Overview</w:t>
          </w:r>
          <w:r w:rsidR="006738D0">
            <w:rPr>
              <w:noProof/>
            </w:rPr>
            <w:tab/>
          </w:r>
          <w:r w:rsidR="006738D0">
            <w:rPr>
              <w:noProof/>
            </w:rPr>
            <w:fldChar w:fldCharType="begin"/>
          </w:r>
          <w:r w:rsidR="006738D0">
            <w:rPr>
              <w:noProof/>
            </w:rPr>
            <w:instrText xml:space="preserve"> PAGEREF _Toc69317171 \h </w:instrText>
          </w:r>
          <w:r w:rsidR="006738D0">
            <w:rPr>
              <w:noProof/>
            </w:rPr>
          </w:r>
          <w:r w:rsidR="006738D0">
            <w:rPr>
              <w:noProof/>
            </w:rPr>
            <w:fldChar w:fldCharType="separate"/>
          </w:r>
          <w:r w:rsidR="00015EC6">
            <w:rPr>
              <w:noProof/>
            </w:rPr>
            <w:t>1</w:t>
          </w:r>
          <w:r w:rsidR="006738D0">
            <w:rPr>
              <w:noProof/>
            </w:rPr>
            <w:fldChar w:fldCharType="end"/>
          </w:r>
        </w:p>
        <w:p w14:paraId="24A65A3B" w14:textId="49E30A78" w:rsidR="006738D0" w:rsidRDefault="006738D0">
          <w:pPr>
            <w:pStyle w:val="TOC2"/>
            <w:rPr>
              <w:rFonts w:eastAsiaTheme="minorEastAsia"/>
              <w:bCs w:val="0"/>
              <w:noProof/>
              <w:color w:val="auto"/>
              <w:sz w:val="22"/>
              <w:szCs w:val="22"/>
              <w:lang w:val="en-AU" w:eastAsia="en-AU"/>
            </w:rPr>
          </w:pPr>
          <w:r>
            <w:rPr>
              <w:noProof/>
            </w:rPr>
            <w:t>System Requirements</w:t>
          </w:r>
          <w:r>
            <w:rPr>
              <w:noProof/>
            </w:rPr>
            <w:tab/>
          </w:r>
          <w:r>
            <w:rPr>
              <w:noProof/>
            </w:rPr>
            <w:fldChar w:fldCharType="begin"/>
          </w:r>
          <w:r>
            <w:rPr>
              <w:noProof/>
            </w:rPr>
            <w:instrText xml:space="preserve"> PAGEREF _Toc69317172 \h </w:instrText>
          </w:r>
          <w:r>
            <w:rPr>
              <w:noProof/>
            </w:rPr>
          </w:r>
          <w:r>
            <w:rPr>
              <w:noProof/>
            </w:rPr>
            <w:fldChar w:fldCharType="separate"/>
          </w:r>
          <w:r w:rsidR="00015EC6">
            <w:rPr>
              <w:noProof/>
            </w:rPr>
            <w:t>1</w:t>
          </w:r>
          <w:r>
            <w:rPr>
              <w:noProof/>
            </w:rPr>
            <w:fldChar w:fldCharType="end"/>
          </w:r>
        </w:p>
        <w:p w14:paraId="1CE03E43" w14:textId="1FDBB746" w:rsidR="006738D0" w:rsidRDefault="006738D0">
          <w:pPr>
            <w:pStyle w:val="TOC2"/>
            <w:rPr>
              <w:rFonts w:eastAsiaTheme="minorEastAsia"/>
              <w:bCs w:val="0"/>
              <w:noProof/>
              <w:color w:val="auto"/>
              <w:sz w:val="22"/>
              <w:szCs w:val="22"/>
              <w:lang w:val="en-AU" w:eastAsia="en-AU"/>
            </w:rPr>
          </w:pPr>
          <w:r>
            <w:rPr>
              <w:noProof/>
            </w:rPr>
            <w:t>Main Menu</w:t>
          </w:r>
          <w:r>
            <w:rPr>
              <w:noProof/>
            </w:rPr>
            <w:tab/>
          </w:r>
          <w:r>
            <w:rPr>
              <w:noProof/>
            </w:rPr>
            <w:fldChar w:fldCharType="begin"/>
          </w:r>
          <w:r>
            <w:rPr>
              <w:noProof/>
            </w:rPr>
            <w:instrText xml:space="preserve"> PAGEREF _Toc69317173 \h </w:instrText>
          </w:r>
          <w:r>
            <w:rPr>
              <w:noProof/>
            </w:rPr>
          </w:r>
          <w:r>
            <w:rPr>
              <w:noProof/>
            </w:rPr>
            <w:fldChar w:fldCharType="separate"/>
          </w:r>
          <w:r w:rsidR="00015EC6">
            <w:rPr>
              <w:noProof/>
            </w:rPr>
            <w:t>2</w:t>
          </w:r>
          <w:r>
            <w:rPr>
              <w:noProof/>
            </w:rPr>
            <w:fldChar w:fldCharType="end"/>
          </w:r>
        </w:p>
        <w:p w14:paraId="61C145FD" w14:textId="2B503BCB" w:rsidR="006738D0" w:rsidRDefault="006738D0">
          <w:pPr>
            <w:pStyle w:val="TOC2"/>
            <w:rPr>
              <w:rFonts w:eastAsiaTheme="minorEastAsia"/>
              <w:bCs w:val="0"/>
              <w:noProof/>
              <w:color w:val="auto"/>
              <w:sz w:val="22"/>
              <w:szCs w:val="22"/>
              <w:lang w:val="en-AU" w:eastAsia="en-AU"/>
            </w:rPr>
          </w:pPr>
          <w:r>
            <w:rPr>
              <w:noProof/>
            </w:rPr>
            <w:t>Starting game modes</w:t>
          </w:r>
          <w:r>
            <w:rPr>
              <w:noProof/>
            </w:rPr>
            <w:tab/>
          </w:r>
          <w:r>
            <w:rPr>
              <w:noProof/>
            </w:rPr>
            <w:fldChar w:fldCharType="begin"/>
          </w:r>
          <w:r>
            <w:rPr>
              <w:noProof/>
            </w:rPr>
            <w:instrText xml:space="preserve"> PAGEREF _Toc69317174 \h </w:instrText>
          </w:r>
          <w:r>
            <w:rPr>
              <w:noProof/>
            </w:rPr>
          </w:r>
          <w:r>
            <w:rPr>
              <w:noProof/>
            </w:rPr>
            <w:fldChar w:fldCharType="separate"/>
          </w:r>
          <w:r w:rsidR="00015EC6">
            <w:rPr>
              <w:noProof/>
            </w:rPr>
            <w:t>3</w:t>
          </w:r>
          <w:r>
            <w:rPr>
              <w:noProof/>
            </w:rPr>
            <w:fldChar w:fldCharType="end"/>
          </w:r>
        </w:p>
        <w:p w14:paraId="4EA6D6D9" w14:textId="25D250C2" w:rsidR="006738D0" w:rsidRDefault="006738D0">
          <w:pPr>
            <w:pStyle w:val="TOC2"/>
            <w:rPr>
              <w:rFonts w:eastAsiaTheme="minorEastAsia"/>
              <w:bCs w:val="0"/>
              <w:noProof/>
              <w:color w:val="auto"/>
              <w:sz w:val="22"/>
              <w:szCs w:val="22"/>
              <w:lang w:val="en-AU" w:eastAsia="en-AU"/>
            </w:rPr>
          </w:pPr>
          <w:r>
            <w:rPr>
              <w:noProof/>
            </w:rPr>
            <w:t>Emoji Match – How to play</w:t>
          </w:r>
          <w:r>
            <w:rPr>
              <w:noProof/>
            </w:rPr>
            <w:tab/>
          </w:r>
          <w:r>
            <w:rPr>
              <w:noProof/>
            </w:rPr>
            <w:fldChar w:fldCharType="begin"/>
          </w:r>
          <w:r>
            <w:rPr>
              <w:noProof/>
            </w:rPr>
            <w:instrText xml:space="preserve"> PAGEREF _Toc69317175 \h </w:instrText>
          </w:r>
          <w:r>
            <w:rPr>
              <w:noProof/>
            </w:rPr>
          </w:r>
          <w:r>
            <w:rPr>
              <w:noProof/>
            </w:rPr>
            <w:fldChar w:fldCharType="separate"/>
          </w:r>
          <w:r w:rsidR="00015EC6">
            <w:rPr>
              <w:noProof/>
            </w:rPr>
            <w:t>4</w:t>
          </w:r>
          <w:r>
            <w:rPr>
              <w:noProof/>
            </w:rPr>
            <w:fldChar w:fldCharType="end"/>
          </w:r>
        </w:p>
        <w:p w14:paraId="2F053C8A" w14:textId="718D17CC" w:rsidR="00C36963" w:rsidRDefault="00A95A8F">
          <w:r>
            <w:rPr>
              <w:rFonts w:asciiTheme="majorHAnsi" w:hAnsiTheme="majorHAnsi"/>
              <w:b/>
              <w:bCs/>
              <w:caps/>
              <w:color w:val="2A2A2A" w:themeColor="text2"/>
              <w:sz w:val="28"/>
            </w:rPr>
            <w:fldChar w:fldCharType="end"/>
          </w:r>
        </w:p>
      </w:sdtContent>
    </w:sdt>
    <w:p w14:paraId="76F03BD8" w14:textId="77777777" w:rsidR="00C36963" w:rsidRDefault="00C36963">
      <w:pPr>
        <w:sectPr w:rsidR="00C36963">
          <w:pgSz w:w="12240" w:h="15840"/>
          <w:pgMar w:top="2520" w:right="1800" w:bottom="1728" w:left="1800" w:header="720" w:footer="720" w:gutter="0"/>
          <w:pgNumType w:fmt="lowerRoman" w:start="1"/>
          <w:cols w:space="720"/>
          <w:titlePg/>
          <w:docGrid w:linePitch="360"/>
        </w:sectPr>
      </w:pPr>
    </w:p>
    <w:p w14:paraId="5B89EFC8" w14:textId="5083B106" w:rsidR="00CA12C4" w:rsidRDefault="009F38C3" w:rsidP="00CA12C4">
      <w:pPr>
        <w:pStyle w:val="Heading1"/>
        <w:spacing w:after="0"/>
        <w:rPr>
          <w:sz w:val="56"/>
          <w:szCs w:val="24"/>
        </w:rPr>
      </w:pPr>
      <w:bookmarkStart w:id="0" w:name="_Toc69288710"/>
      <w:bookmarkStart w:id="1" w:name="_Toc69317171"/>
      <w:r>
        <w:rPr>
          <w:rStyle w:val="Emphasis"/>
          <w:sz w:val="56"/>
          <w:szCs w:val="24"/>
        </w:rPr>
        <w:lastRenderedPageBreak/>
        <w:t>Basics</w:t>
      </w:r>
      <w:r w:rsidR="00CA12C4" w:rsidRPr="00B31CBB">
        <w:rPr>
          <w:sz w:val="56"/>
          <w:szCs w:val="24"/>
        </w:rPr>
        <w:br/>
      </w:r>
      <w:bookmarkEnd w:id="0"/>
      <w:r w:rsidR="00310EB0">
        <w:rPr>
          <w:sz w:val="56"/>
          <w:szCs w:val="24"/>
        </w:rPr>
        <w:t>Overview</w:t>
      </w:r>
      <w:bookmarkEnd w:id="1"/>
    </w:p>
    <w:p w14:paraId="3896A5D6" w14:textId="77777777" w:rsidR="00310EB0" w:rsidRDefault="00310EB0" w:rsidP="00CA12C4"/>
    <w:p w14:paraId="55C0C0FE" w14:textId="0AC4E3DA" w:rsidR="00CA12C4" w:rsidRPr="00B31CBB" w:rsidRDefault="00310EB0" w:rsidP="00CA12C4">
      <w:r>
        <w:t xml:space="preserve">Emoji Match is a simple game of memory which requires the user to match cards by flipping two cards. The user is required to </w:t>
      </w:r>
      <w:proofErr w:type="spellStart"/>
      <w:r>
        <w:t>memorise</w:t>
      </w:r>
      <w:proofErr w:type="spellEnd"/>
      <w:r>
        <w:t xml:space="preserve"> the card places and </w:t>
      </w:r>
      <w:r w:rsidR="002A5F4C">
        <w:t>try to match all the cards. The aim is to match all the cards in the fastest possible amount of time.</w:t>
      </w:r>
    </w:p>
    <w:p w14:paraId="5EB8C6CF" w14:textId="72CEEABD" w:rsidR="00CA12C4" w:rsidRDefault="005477CB" w:rsidP="00CA12C4">
      <w:pPr>
        <w:pStyle w:val="Heading2"/>
        <w:spacing w:after="0"/>
      </w:pPr>
      <w:bookmarkStart w:id="2" w:name="_Toc69317172"/>
      <w:r>
        <w:t>System Requirements</w:t>
      </w:r>
      <w:bookmarkEnd w:id="2"/>
    </w:p>
    <w:p w14:paraId="5EF82D18" w14:textId="77777777" w:rsidR="00073C63" w:rsidRDefault="00073C63"/>
    <w:p w14:paraId="69A6071C" w14:textId="45EA10F3" w:rsidR="00C36963" w:rsidRDefault="0047077D">
      <w:r>
        <w:t xml:space="preserve">To run the game, simply open the file by double clicking the Emoji Match.exe. If that doesn’t work, then try by right clicking the file and running it as the administrator. </w:t>
      </w:r>
      <w:r w:rsidR="00073C63">
        <w:t>The requirements for the memory game are as follows:</w:t>
      </w:r>
    </w:p>
    <w:p w14:paraId="5C8C5DBB" w14:textId="2CED3B4E" w:rsidR="00073C63" w:rsidRDefault="00073C63" w:rsidP="00073C63">
      <w:pPr>
        <w:pStyle w:val="ListParagraph"/>
        <w:numPr>
          <w:ilvl w:val="0"/>
          <w:numId w:val="22"/>
        </w:numPr>
      </w:pPr>
      <w:r>
        <w:t xml:space="preserve">Any Intel or AMD-based CPU produced after </w:t>
      </w:r>
      <w:r w:rsidR="00B83C8A">
        <w:t>2016</w:t>
      </w:r>
    </w:p>
    <w:p w14:paraId="424F0772" w14:textId="40700BB8" w:rsidR="00073C63" w:rsidRDefault="00073C63" w:rsidP="00073C63">
      <w:pPr>
        <w:pStyle w:val="ListParagraph"/>
        <w:numPr>
          <w:ilvl w:val="0"/>
          <w:numId w:val="22"/>
        </w:numPr>
      </w:pPr>
      <w:r>
        <w:t xml:space="preserve">At least 2GB of RAM </w:t>
      </w:r>
    </w:p>
    <w:p w14:paraId="7DD4C514" w14:textId="74BC77AA" w:rsidR="00073C63" w:rsidRDefault="00073C63" w:rsidP="00073C63">
      <w:pPr>
        <w:pStyle w:val="ListParagraph"/>
        <w:numPr>
          <w:ilvl w:val="0"/>
          <w:numId w:val="22"/>
        </w:numPr>
      </w:pPr>
      <w:r>
        <w:t xml:space="preserve">At least </w:t>
      </w:r>
      <w:r w:rsidR="00357FB3">
        <w:t>80</w:t>
      </w:r>
      <w:r>
        <w:t xml:space="preserve">MB of storage </w:t>
      </w:r>
    </w:p>
    <w:p w14:paraId="747EAB2A" w14:textId="1826E2A1" w:rsidR="00073C63" w:rsidRDefault="00073C63" w:rsidP="00073C63">
      <w:pPr>
        <w:pStyle w:val="ListParagraph"/>
        <w:numPr>
          <w:ilvl w:val="0"/>
          <w:numId w:val="22"/>
        </w:numPr>
      </w:pPr>
      <w:r>
        <w:t xml:space="preserve">Windows 7 or higher </w:t>
      </w:r>
    </w:p>
    <w:p w14:paraId="25D493AE" w14:textId="12BCE130" w:rsidR="00073C63" w:rsidRDefault="00073C63" w:rsidP="00073C63">
      <w:pPr>
        <w:pStyle w:val="ListParagraph"/>
        <w:numPr>
          <w:ilvl w:val="0"/>
          <w:numId w:val="22"/>
        </w:numPr>
      </w:pPr>
      <w:r>
        <w:t>.NET Framework 4.0 or higher installed</w:t>
      </w:r>
    </w:p>
    <w:p w14:paraId="43468E2A" w14:textId="6E3187CA" w:rsidR="00C36963" w:rsidRDefault="00073C63" w:rsidP="00310EB0">
      <w:pPr>
        <w:pStyle w:val="ListParagraph"/>
        <w:numPr>
          <w:ilvl w:val="0"/>
          <w:numId w:val="22"/>
        </w:numPr>
      </w:pPr>
      <w:r>
        <w:t>Good quality speakers/headphones</w:t>
      </w:r>
    </w:p>
    <w:p w14:paraId="7D334BF0" w14:textId="7D413776" w:rsidR="00AA2057" w:rsidRDefault="00AA2057" w:rsidP="00AA2057"/>
    <w:p w14:paraId="49F99F6E" w14:textId="73B38B0C" w:rsidR="00AA2057" w:rsidRDefault="00AA2057" w:rsidP="00AA2057"/>
    <w:p w14:paraId="49EA3F33" w14:textId="16D657BE" w:rsidR="00AA2057" w:rsidRDefault="00AA2057" w:rsidP="00AA2057"/>
    <w:p w14:paraId="37F0BFDB" w14:textId="27D52C6B" w:rsidR="00AA2057" w:rsidRDefault="00AA2057" w:rsidP="00AA2057"/>
    <w:p w14:paraId="3815DEB6" w14:textId="1C9AC528" w:rsidR="00AA2057" w:rsidRDefault="00AA2057" w:rsidP="00AA2057"/>
    <w:p w14:paraId="788A5B48" w14:textId="77777777" w:rsidR="00AA2057" w:rsidRDefault="00AA2057" w:rsidP="00AA2057"/>
    <w:p w14:paraId="04C8BB67" w14:textId="66568DD9" w:rsidR="00C36963" w:rsidRDefault="00194F85">
      <w:pPr>
        <w:pStyle w:val="Heading2"/>
      </w:pPr>
      <w:bookmarkStart w:id="3" w:name="_Toc69317173"/>
      <w:r>
        <w:lastRenderedPageBreak/>
        <w:t>Main Menu</w:t>
      </w:r>
      <w:bookmarkEnd w:id="3"/>
    </w:p>
    <w:p w14:paraId="625750A3" w14:textId="05C49C9B" w:rsidR="00AA2057" w:rsidRDefault="00AA2057" w:rsidP="000640B8">
      <w:r>
        <w:t>When the user launches the Emoji Match, they are greeted with the main menu screen, which looks like this below:</w:t>
      </w:r>
    </w:p>
    <w:p w14:paraId="17519011" w14:textId="62B88F38" w:rsidR="00C36963" w:rsidRDefault="00AA2057" w:rsidP="000640B8">
      <w:r>
        <w:rPr>
          <w:noProof/>
        </w:rPr>
        <mc:AlternateContent>
          <mc:Choice Requires="wpg">
            <w:drawing>
              <wp:anchor distT="0" distB="0" distL="114300" distR="114300" simplePos="0" relativeHeight="251648000" behindDoc="0" locked="0" layoutInCell="1" allowOverlap="1" wp14:anchorId="454F55E1" wp14:editId="4FD09DA2">
                <wp:simplePos x="0" y="0"/>
                <wp:positionH relativeFrom="column">
                  <wp:posOffset>-514350</wp:posOffset>
                </wp:positionH>
                <wp:positionV relativeFrom="paragraph">
                  <wp:posOffset>340360</wp:posOffset>
                </wp:positionV>
                <wp:extent cx="6857386" cy="4791075"/>
                <wp:effectExtent l="38100" t="38100" r="19685" b="47625"/>
                <wp:wrapNone/>
                <wp:docPr id="139" name="Group 139"/>
                <wp:cNvGraphicFramePr/>
                <a:graphic xmlns:a="http://schemas.openxmlformats.org/drawingml/2006/main">
                  <a:graphicData uri="http://schemas.microsoft.com/office/word/2010/wordprocessingGroup">
                    <wpg:wgp>
                      <wpg:cNvGrpSpPr/>
                      <wpg:grpSpPr>
                        <a:xfrm>
                          <a:off x="0" y="0"/>
                          <a:ext cx="6857386" cy="4791075"/>
                          <a:chOff x="-333375" y="314325"/>
                          <a:chExt cx="6857386" cy="4791075"/>
                        </a:xfrm>
                      </wpg:grpSpPr>
                      <wpg:grpSp>
                        <wpg:cNvPr id="133" name="Group 133"/>
                        <wpg:cNvGrpSpPr/>
                        <wpg:grpSpPr>
                          <a:xfrm>
                            <a:off x="-333375" y="314325"/>
                            <a:ext cx="6857386" cy="4791075"/>
                            <a:chOff x="-475636" y="409575"/>
                            <a:chExt cx="6857386" cy="4791075"/>
                          </a:xfrm>
                        </wpg:grpSpPr>
                        <pic:pic xmlns:pic="http://schemas.openxmlformats.org/drawingml/2006/picture">
                          <pic:nvPicPr>
                            <pic:cNvPr id="131" name="Picture 13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152650" y="438150"/>
                              <a:ext cx="4229100" cy="2985770"/>
                            </a:xfrm>
                            <a:prstGeom prst="rect">
                              <a:avLst/>
                            </a:prstGeom>
                          </pic:spPr>
                        </pic:pic>
                        <wpg:grpSp>
                          <wpg:cNvPr id="84" name="Group 84"/>
                          <wpg:cNvGrpSpPr/>
                          <wpg:grpSpPr>
                            <a:xfrm>
                              <a:off x="-475636" y="409575"/>
                              <a:ext cx="6848478" cy="4791075"/>
                              <a:chOff x="-609731" y="485774"/>
                              <a:chExt cx="6848478" cy="4791075"/>
                            </a:xfrm>
                          </wpg:grpSpPr>
                          <wps:wsp>
                            <wps:cNvPr id="85" name="Rectangle 85"/>
                            <wps:cNvSpPr/>
                            <wps:spPr>
                              <a:xfrm>
                                <a:off x="2200275" y="533400"/>
                                <a:ext cx="914400" cy="1295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a:stCxn id="85" idx="1"/>
                              <a:endCxn id="87" idx="3"/>
                            </wps:cNvCnPr>
                            <wps:spPr>
                              <a:xfrm flipH="1" flipV="1">
                                <a:off x="1713624" y="957262"/>
                                <a:ext cx="486651" cy="223838"/>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87" name="Rectangle 87"/>
                            <wps:cNvSpPr/>
                            <wps:spPr>
                              <a:xfrm>
                                <a:off x="-257306" y="485774"/>
                                <a:ext cx="1970930" cy="942975"/>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46F48" w14:textId="74B761F1" w:rsidR="00AA2057" w:rsidRPr="0039592A" w:rsidRDefault="00AA2057" w:rsidP="00AA2057">
                                  <w:pPr>
                                    <w:jc w:val="center"/>
                                    <w:rPr>
                                      <w:color w:val="000000" w:themeColor="text1"/>
                                    </w:rPr>
                                  </w:pPr>
                                  <w:r w:rsidRPr="0039592A">
                                    <w:rPr>
                                      <w:color w:val="000000" w:themeColor="text1"/>
                                    </w:rPr>
                                    <w:t>Th</w:t>
                                  </w:r>
                                  <w:r w:rsidR="00AB0CF6">
                                    <w:rPr>
                                      <w:color w:val="000000" w:themeColor="text1"/>
                                    </w:rPr>
                                    <w:t>e user would need to pick the difficulty of the game to 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5476875" y="2667000"/>
                                <a:ext cx="761872" cy="808355"/>
                              </a:xfrm>
                              <a:prstGeom prst="rect">
                                <a:avLst/>
                              </a:prstGeom>
                              <a:noFill/>
                              <a:ln w="762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a:stCxn id="88" idx="1"/>
                              <a:endCxn id="90" idx="3"/>
                            </wps:cNvCnPr>
                            <wps:spPr>
                              <a:xfrm flipH="1">
                                <a:off x="5257081" y="3071178"/>
                                <a:ext cx="219794" cy="1161731"/>
                              </a:xfrm>
                              <a:prstGeom prst="line">
                                <a:avLst/>
                              </a:prstGeom>
                              <a:ln w="76200">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90" name="Rectangle 90"/>
                            <wps:cNvSpPr/>
                            <wps:spPr>
                              <a:xfrm>
                                <a:off x="2219194" y="3685539"/>
                                <a:ext cx="3037887" cy="1094740"/>
                              </a:xfrm>
                              <a:prstGeom prst="rect">
                                <a:avLst/>
                              </a:prstGeom>
                              <a:noFill/>
                              <a:ln w="762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2E25E7" w14:textId="45F00F58" w:rsidR="00AA2057" w:rsidRPr="0039592A" w:rsidRDefault="00AA2057" w:rsidP="00AA2057">
                                  <w:pPr>
                                    <w:jc w:val="center"/>
                                    <w:rPr>
                                      <w:color w:val="000000" w:themeColor="text1"/>
                                    </w:rPr>
                                  </w:pPr>
                                  <w:r w:rsidRPr="0039592A">
                                    <w:rPr>
                                      <w:color w:val="000000" w:themeColor="text1"/>
                                    </w:rPr>
                                    <w:t xml:space="preserve">The </w:t>
                                  </w:r>
                                  <w:r>
                                    <w:rPr>
                                      <w:color w:val="000000" w:themeColor="text1"/>
                                    </w:rPr>
                                    <w:t>start button starts the game difficulty chosen, otherwise would prompt user to pick a difficulty</w:t>
                                  </w:r>
                                  <w:r w:rsidR="00AB0CF6">
                                    <w:rPr>
                                      <w:color w:val="000000" w:themeColor="text1"/>
                                    </w:rPr>
                                    <w:t>. The quit button closes the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2019136" y="2961165"/>
                                <a:ext cx="1409864" cy="514190"/>
                              </a:xfrm>
                              <a:prstGeom prst="rect">
                                <a:avLst/>
                              </a:prstGeom>
                              <a:noFill/>
                              <a:ln w="7620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Straight Connector 92"/>
                            <wps:cNvCnPr>
                              <a:stCxn id="91" idx="1"/>
                              <a:endCxn id="93" idx="3"/>
                            </wps:cNvCnPr>
                            <wps:spPr>
                              <a:xfrm flipH="1">
                                <a:off x="1647073" y="3218260"/>
                                <a:ext cx="372063" cy="1210864"/>
                              </a:xfrm>
                              <a:prstGeom prst="line">
                                <a:avLst/>
                              </a:prstGeom>
                              <a:ln w="76200">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93" name="Rectangle 93"/>
                            <wps:cNvSpPr/>
                            <wps:spPr>
                              <a:xfrm>
                                <a:off x="-609731" y="3581399"/>
                                <a:ext cx="2256804" cy="1695450"/>
                              </a:xfrm>
                              <a:prstGeom prst="rect">
                                <a:avLst/>
                              </a:prstGeom>
                              <a:noFill/>
                              <a:ln w="7620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70D56D" w14:textId="3F05B836" w:rsidR="00AA2057" w:rsidRPr="0039592A" w:rsidRDefault="00AA2057" w:rsidP="00AA2057">
                                  <w:pPr>
                                    <w:jc w:val="center"/>
                                    <w:rPr>
                                      <w:color w:val="000000" w:themeColor="text1"/>
                                    </w:rPr>
                                  </w:pPr>
                                  <w:r>
                                    <w:rPr>
                                      <w:color w:val="000000" w:themeColor="text1"/>
                                    </w:rPr>
                                    <w:t>The reset button was put to reset all player data hi scores</w:t>
                                  </w:r>
                                  <w:r w:rsidR="004D753C">
                                    <w:rPr>
                                      <w:color w:val="000000" w:themeColor="text1"/>
                                    </w:rPr>
                                    <w:t>. It is highly recommended</w:t>
                                  </w:r>
                                  <w:r w:rsidR="005B2F83">
                                    <w:rPr>
                                      <w:color w:val="000000" w:themeColor="text1"/>
                                    </w:rPr>
                                    <w:t xml:space="preserve"> to be pressed when playing for the first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38" name="Group 138"/>
                        <wpg:cNvGrpSpPr/>
                        <wpg:grpSpPr>
                          <a:xfrm>
                            <a:off x="0" y="419100"/>
                            <a:ext cx="6353175" cy="2733675"/>
                            <a:chOff x="29774" y="419100"/>
                            <a:chExt cx="6353175" cy="2733675"/>
                          </a:xfrm>
                        </wpg:grpSpPr>
                        <wps:wsp>
                          <wps:cNvPr id="135" name="Rectangle 135"/>
                          <wps:cNvSpPr/>
                          <wps:spPr>
                            <a:xfrm>
                              <a:off x="5954324" y="419100"/>
                              <a:ext cx="428625" cy="419100"/>
                            </a:xfrm>
                            <a:prstGeom prst="rect">
                              <a:avLst/>
                            </a:prstGeom>
                            <a:noFill/>
                            <a:ln w="762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Straight Connector 136"/>
                          <wps:cNvCnPr>
                            <a:stCxn id="135" idx="1"/>
                            <a:endCxn id="137" idx="3"/>
                          </wps:cNvCnPr>
                          <wps:spPr>
                            <a:xfrm flipH="1">
                              <a:off x="2010110" y="628650"/>
                              <a:ext cx="3944214" cy="1976438"/>
                            </a:xfrm>
                            <a:prstGeom prst="line">
                              <a:avLst/>
                            </a:prstGeom>
                            <a:ln w="76200">
                              <a:solidFill>
                                <a:schemeClr val="accent4"/>
                              </a:solidFill>
                            </a:ln>
                          </wps:spPr>
                          <wps:style>
                            <a:lnRef idx="1">
                              <a:schemeClr val="accent1"/>
                            </a:lnRef>
                            <a:fillRef idx="0">
                              <a:schemeClr val="accent1"/>
                            </a:fillRef>
                            <a:effectRef idx="0">
                              <a:schemeClr val="accent1"/>
                            </a:effectRef>
                            <a:fontRef idx="minor">
                              <a:schemeClr val="tx1"/>
                            </a:fontRef>
                          </wps:style>
                          <wps:bodyPr/>
                        </wps:wsp>
                        <wps:wsp>
                          <wps:cNvPr id="137" name="Rectangle 137"/>
                          <wps:cNvSpPr/>
                          <wps:spPr>
                            <a:xfrm>
                              <a:off x="29774" y="2057400"/>
                              <a:ext cx="1980336" cy="1095375"/>
                            </a:xfrm>
                            <a:prstGeom prst="rect">
                              <a:avLst/>
                            </a:prstGeom>
                            <a:noFill/>
                            <a:ln w="762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B88D83" w14:textId="77777777" w:rsidR="00AA2057" w:rsidRPr="0039592A" w:rsidRDefault="00AA2057" w:rsidP="00AA2057">
                                <w:pPr>
                                  <w:jc w:val="center"/>
                                  <w:rPr>
                                    <w:color w:val="000000" w:themeColor="text1"/>
                                  </w:rPr>
                                </w:pPr>
                                <w:r w:rsidRPr="0039592A">
                                  <w:rPr>
                                    <w:color w:val="000000" w:themeColor="text1"/>
                                  </w:rPr>
                                  <w:t xml:space="preserve">The </w:t>
                                </w:r>
                                <w:r>
                                  <w:rPr>
                                    <w:color w:val="000000" w:themeColor="text1"/>
                                  </w:rPr>
                                  <w:t>Settings button displays the volume adjustments for the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54F55E1" id="Group 139" o:spid="_x0000_s1026" style="position:absolute;margin-left:-40.5pt;margin-top:26.8pt;width:539.95pt;height:377.25pt;z-index:251648000;mso-width-relative:margin;mso-height-relative:margin" coordorigin="-3333,3143" coordsize="68573,47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">
                <v:group id="Group 133" o:spid="_x0000_s1027" style="position:absolute;left:-3333;top:3143;width:68573;height:47911" coordorigin="-4756,4095" coordsize="68573,4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 o:spid="_x0000_s1028" type="#_x0000_t75" style="position:absolute;left:21526;top:4381;width:42291;height:29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">
                    <v:imagedata r:id="rId12" o:title=""/>
                  </v:shape>
                  <v:group id="Group 84" o:spid="_x0000_s1029" style="position:absolute;left:-4756;top:4095;width:68484;height:47911" coordorigin="-6097,4857" coordsize="68484,4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5" o:spid="_x0000_s1030" style="position:absolute;left:22002;top:5334;width:9144;height:12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" filled="f" strokecolor="#f75952 [3204]" strokeweight="6pt"/>
                    <v:line id="Straight Connector 86" o:spid="_x0000_s1031" style="position:absolute;flip:x y;visibility:visible;mso-wrap-style:square" from="17136,9572" to="22002,11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" strokecolor="#f75952 [3204]" strokeweight="6pt">
                      <v:stroke joinstyle="miter"/>
                    </v:line>
                    <v:rect id="Rectangle 87" o:spid="_x0000_s1032" style="position:absolute;left:-2573;top:4857;width:19709;height:9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" filled="f" strokecolor="#f75952 [3204]" strokeweight="6pt">
                      <v:textbox>
                        <w:txbxContent>
                          <w:p w14:paraId="7A046F48" w14:textId="74B761F1" w:rsidR="00AA2057" w:rsidRPr="0039592A" w:rsidRDefault="00AA2057" w:rsidP="00AA2057">
                            <w:pPr>
                              <w:jc w:val="center"/>
                              <w:rPr>
                                <w:color w:val="000000" w:themeColor="text1"/>
                              </w:rPr>
                            </w:pPr>
                            <w:r w:rsidRPr="0039592A">
                              <w:rPr>
                                <w:color w:val="000000" w:themeColor="text1"/>
                              </w:rPr>
                              <w:t>Th</w:t>
                            </w:r>
                            <w:r w:rsidR="00AB0CF6">
                              <w:rPr>
                                <w:color w:val="000000" w:themeColor="text1"/>
                              </w:rPr>
                              <w:t>e user would need to pick the difficulty of the game to play</w:t>
                            </w:r>
                          </w:p>
                        </w:txbxContent>
                      </v:textbox>
                    </v:rect>
                    <v:rect id="Rectangle 88" o:spid="_x0000_s1033" style="position:absolute;left:54768;top:26670;width:7619;height:8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" filled="f" strokecolor="#b67ac3 [3208]" strokeweight="6pt"/>
                    <v:line id="Straight Connector 89" o:spid="_x0000_s1034" style="position:absolute;flip:x;visibility:visible;mso-wrap-style:square" from="52570,30711" to="54768,42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" strokecolor="#b67ac3 [3208]" strokeweight="6pt">
                      <v:stroke joinstyle="miter"/>
                    </v:line>
                    <v:rect id="Rectangle 90" o:spid="_x0000_s1035" style="position:absolute;left:22191;top:36855;width:30379;height:10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" filled="f" strokecolor="#b67ac3 [3208]" strokeweight="6pt">
                      <v:textbox>
                        <w:txbxContent>
                          <w:p w14:paraId="172E25E7" w14:textId="45F00F58" w:rsidR="00AA2057" w:rsidRPr="0039592A" w:rsidRDefault="00AA2057" w:rsidP="00AA2057">
                            <w:pPr>
                              <w:jc w:val="center"/>
                              <w:rPr>
                                <w:color w:val="000000" w:themeColor="text1"/>
                              </w:rPr>
                            </w:pPr>
                            <w:r w:rsidRPr="0039592A">
                              <w:rPr>
                                <w:color w:val="000000" w:themeColor="text1"/>
                              </w:rPr>
                              <w:t xml:space="preserve">The </w:t>
                            </w:r>
                            <w:r>
                              <w:rPr>
                                <w:color w:val="000000" w:themeColor="text1"/>
                              </w:rPr>
                              <w:t>start button starts the game difficulty chosen, otherwise would prompt user to pick a difficulty</w:t>
                            </w:r>
                            <w:r w:rsidR="00AB0CF6">
                              <w:rPr>
                                <w:color w:val="000000" w:themeColor="text1"/>
                              </w:rPr>
                              <w:t>. The quit button closes the application</w:t>
                            </w:r>
                          </w:p>
                        </w:txbxContent>
                      </v:textbox>
                    </v:rect>
                    <v:rect id="Rectangle 91" o:spid="_x0000_s1036" style="position:absolute;left:20191;top:29611;width:14099;height:5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" filled="f" strokecolor="#f98a37 [3206]" strokeweight="6pt"/>
                    <v:line id="Straight Connector 92" o:spid="_x0000_s1037" style="position:absolute;flip:x;visibility:visible;mso-wrap-style:square" from="16470,32182" to="20191,44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" strokecolor="#f98a37 [3206]" strokeweight="6pt">
                      <v:stroke joinstyle="miter"/>
                    </v:line>
                    <v:rect id="Rectangle 93" o:spid="_x0000_s1038" style="position:absolute;left:-6097;top:35813;width:22567;height:16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" filled="f" strokecolor="#f98a37 [3206]" strokeweight="6pt">
                      <v:textbox>
                        <w:txbxContent>
                          <w:p w14:paraId="6070D56D" w14:textId="3F05B836" w:rsidR="00AA2057" w:rsidRPr="0039592A" w:rsidRDefault="00AA2057" w:rsidP="00AA2057">
                            <w:pPr>
                              <w:jc w:val="center"/>
                              <w:rPr>
                                <w:color w:val="000000" w:themeColor="text1"/>
                              </w:rPr>
                            </w:pPr>
                            <w:r>
                              <w:rPr>
                                <w:color w:val="000000" w:themeColor="text1"/>
                              </w:rPr>
                              <w:t>The reset button was put to reset all player data hi scores</w:t>
                            </w:r>
                            <w:r w:rsidR="004D753C">
                              <w:rPr>
                                <w:color w:val="000000" w:themeColor="text1"/>
                              </w:rPr>
                              <w:t>. It is highly recommended</w:t>
                            </w:r>
                            <w:r w:rsidR="005B2F83">
                              <w:rPr>
                                <w:color w:val="000000" w:themeColor="text1"/>
                              </w:rPr>
                              <w:t xml:space="preserve"> to be pressed when playing for the first time</w:t>
                            </w:r>
                          </w:p>
                        </w:txbxContent>
                      </v:textbox>
                    </v:rect>
                  </v:group>
                </v:group>
                <v:group id="Group 138" o:spid="_x0000_s1039" style="position:absolute;top:4191;width:63531;height:27336" coordorigin="297,4191" coordsize="63531,27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rect id="Rectangle 135" o:spid="_x0000_s1040" style="position:absolute;left:59543;top:4191;width:4286;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" filled="f" strokecolor="#75bb6e [3207]" strokeweight="6pt"/>
                  <v:line id="Straight Connector 136" o:spid="_x0000_s1041" style="position:absolute;flip:x;visibility:visible;mso-wrap-style:square" from="20101,6286" to="59543,26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" strokecolor="#75bb6e [3207]" strokeweight="6pt">
                    <v:stroke joinstyle="miter"/>
                  </v:line>
                  <v:rect id="Rectangle 137" o:spid="_x0000_s1042" style="position:absolute;left:297;top:20574;width:19804;height:10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" filled="f" strokecolor="#75bb6e [3207]" strokeweight="6pt">
                    <v:textbox>
                      <w:txbxContent>
                        <w:p w14:paraId="63B88D83" w14:textId="77777777" w:rsidR="00AA2057" w:rsidRPr="0039592A" w:rsidRDefault="00AA2057" w:rsidP="00AA2057">
                          <w:pPr>
                            <w:jc w:val="center"/>
                            <w:rPr>
                              <w:color w:val="000000" w:themeColor="text1"/>
                            </w:rPr>
                          </w:pPr>
                          <w:r w:rsidRPr="0039592A">
                            <w:rPr>
                              <w:color w:val="000000" w:themeColor="text1"/>
                            </w:rPr>
                            <w:t xml:space="preserve">The </w:t>
                          </w:r>
                          <w:r>
                            <w:rPr>
                              <w:color w:val="000000" w:themeColor="text1"/>
                            </w:rPr>
                            <w:t>Settings button displays the volume adjustments for the game</w:t>
                          </w:r>
                        </w:p>
                      </w:txbxContent>
                    </v:textbox>
                  </v:rect>
                </v:group>
              </v:group>
            </w:pict>
          </mc:Fallback>
        </mc:AlternateContent>
      </w:r>
      <w:r w:rsidR="000640B8">
        <w:t xml:space="preserve"> </w:t>
      </w:r>
    </w:p>
    <w:p w14:paraId="2FC67419" w14:textId="77264D8E" w:rsidR="00C36963" w:rsidRDefault="00C36963" w:rsidP="00A00758"/>
    <w:p w14:paraId="137A49A2" w14:textId="556787DE" w:rsidR="00AB0CF6" w:rsidRDefault="00AB0CF6" w:rsidP="00A00758"/>
    <w:p w14:paraId="7FD43C71" w14:textId="0C1FB15E" w:rsidR="00AB0CF6" w:rsidRDefault="00AB0CF6" w:rsidP="00A00758"/>
    <w:p w14:paraId="36E40F6F" w14:textId="6630D636" w:rsidR="00AB0CF6" w:rsidRDefault="00AB0CF6" w:rsidP="00A00758"/>
    <w:p w14:paraId="7A96BAFE" w14:textId="03909943" w:rsidR="00AB0CF6" w:rsidRDefault="00AB0CF6" w:rsidP="00A00758"/>
    <w:p w14:paraId="5D5463E6" w14:textId="0989501D" w:rsidR="00AB0CF6" w:rsidRDefault="00AB0CF6" w:rsidP="00A00758"/>
    <w:p w14:paraId="73D32F0A" w14:textId="07C08FEB" w:rsidR="00AB0CF6" w:rsidRDefault="00AB0CF6" w:rsidP="00A00758"/>
    <w:p w14:paraId="015DD276" w14:textId="075FB32A" w:rsidR="00AB0CF6" w:rsidRDefault="00AB0CF6" w:rsidP="00A00758"/>
    <w:p w14:paraId="7D6911DF" w14:textId="42DF8585" w:rsidR="00AB0CF6" w:rsidRDefault="00AB0CF6" w:rsidP="00A00758"/>
    <w:p w14:paraId="141217F6" w14:textId="152DE746" w:rsidR="00AB0CF6" w:rsidRDefault="00AB0CF6" w:rsidP="00A00758"/>
    <w:p w14:paraId="1D0E3708" w14:textId="4561F623" w:rsidR="00AB0CF6" w:rsidRDefault="00AB0CF6" w:rsidP="00A00758"/>
    <w:p w14:paraId="5A2C7A73" w14:textId="0C7D82FD" w:rsidR="00AB0CF6" w:rsidRDefault="00AB0CF6" w:rsidP="00A00758"/>
    <w:p w14:paraId="4616DC55" w14:textId="760F7A19" w:rsidR="00AB0CF6" w:rsidRDefault="00AB0CF6" w:rsidP="00A00758"/>
    <w:p w14:paraId="4ACC0D63" w14:textId="112A75FF" w:rsidR="00AB0CF6" w:rsidRDefault="00AB0CF6" w:rsidP="00A00758"/>
    <w:p w14:paraId="24FD61C0" w14:textId="279BB960" w:rsidR="00AB0CF6" w:rsidRDefault="00AB0CF6" w:rsidP="00A00758"/>
    <w:p w14:paraId="1C235B50" w14:textId="1372D1D3" w:rsidR="00AB0CF6" w:rsidRDefault="00AB0CF6" w:rsidP="00A00758"/>
    <w:p w14:paraId="36E84340" w14:textId="0768BF8D" w:rsidR="00AB0CF6" w:rsidRDefault="00AB0CF6" w:rsidP="00A00758"/>
    <w:p w14:paraId="5E8464EF" w14:textId="77777777" w:rsidR="00AB0CF6" w:rsidRDefault="00AB0CF6" w:rsidP="00A00758"/>
    <w:p w14:paraId="6F52AD1C" w14:textId="3014632C" w:rsidR="00AB0CF6" w:rsidRDefault="0051577A" w:rsidP="00AB0CF6">
      <w:pPr>
        <w:pStyle w:val="Heading2"/>
      </w:pPr>
      <w:bookmarkStart w:id="4" w:name="_Toc69317174"/>
      <w:r>
        <w:rPr>
          <w:noProof/>
        </w:rPr>
        <w:lastRenderedPageBreak/>
        <mc:AlternateContent>
          <mc:Choice Requires="wpg">
            <w:drawing>
              <wp:anchor distT="0" distB="0" distL="114300" distR="114300" simplePos="0" relativeHeight="251674624" behindDoc="0" locked="0" layoutInCell="1" allowOverlap="1" wp14:anchorId="192D59D7" wp14:editId="113C2FD6">
                <wp:simplePos x="0" y="0"/>
                <wp:positionH relativeFrom="column">
                  <wp:posOffset>-1057275</wp:posOffset>
                </wp:positionH>
                <wp:positionV relativeFrom="paragraph">
                  <wp:posOffset>351192</wp:posOffset>
                </wp:positionV>
                <wp:extent cx="7590790" cy="8153998"/>
                <wp:effectExtent l="38100" t="38100" r="29210" b="38100"/>
                <wp:wrapNone/>
                <wp:docPr id="32" name="Group 32"/>
                <wp:cNvGraphicFramePr/>
                <a:graphic xmlns:a="http://schemas.openxmlformats.org/drawingml/2006/main">
                  <a:graphicData uri="http://schemas.microsoft.com/office/word/2010/wordprocessingGroup">
                    <wpg:wgp>
                      <wpg:cNvGrpSpPr/>
                      <wpg:grpSpPr>
                        <a:xfrm>
                          <a:off x="0" y="0"/>
                          <a:ext cx="7590790" cy="8153998"/>
                          <a:chOff x="0" y="74967"/>
                          <a:chExt cx="7590790" cy="8153998"/>
                        </a:xfrm>
                      </wpg:grpSpPr>
                      <wpg:grpSp>
                        <wpg:cNvPr id="31" name="Group 31"/>
                        <wpg:cNvGrpSpPr/>
                        <wpg:grpSpPr>
                          <a:xfrm>
                            <a:off x="38100" y="74967"/>
                            <a:ext cx="7552690" cy="4801833"/>
                            <a:chOff x="0" y="74967"/>
                            <a:chExt cx="7552690" cy="4801833"/>
                          </a:xfrm>
                        </wpg:grpSpPr>
                        <wpg:grpSp>
                          <wpg:cNvPr id="6" name="Group 6"/>
                          <wpg:cNvGrpSpPr/>
                          <wpg:grpSpPr>
                            <a:xfrm>
                              <a:off x="437873" y="74967"/>
                              <a:ext cx="7114817" cy="4801833"/>
                              <a:chOff x="66403" y="-439384"/>
                              <a:chExt cx="7115414" cy="4801834"/>
                            </a:xfrm>
                          </wpg:grpSpPr>
                          <wpg:grpSp>
                            <wpg:cNvPr id="12" name="Group 12"/>
                            <wpg:cNvGrpSpPr/>
                            <wpg:grpSpPr>
                              <a:xfrm>
                                <a:off x="1609470" y="-439384"/>
                                <a:ext cx="5572347" cy="4801834"/>
                                <a:chOff x="1247540" y="-439454"/>
                                <a:chExt cx="5572392" cy="4802596"/>
                              </a:xfrm>
                            </wpg:grpSpPr>
                            <pic:pic xmlns:pic="http://schemas.openxmlformats.org/drawingml/2006/picture">
                              <pic:nvPicPr>
                                <pic:cNvPr id="10" name="Picture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247540" y="1714708"/>
                                  <a:ext cx="3972156" cy="2459224"/>
                                </a:xfrm>
                                <a:prstGeom prst="rect">
                                  <a:avLst/>
                                </a:prstGeom>
                              </pic:spPr>
                            </pic:pic>
                            <wpg:grpSp>
                              <wpg:cNvPr id="59" name="Group 59"/>
                              <wpg:cNvGrpSpPr/>
                              <wpg:grpSpPr>
                                <a:xfrm>
                                  <a:off x="1609912" y="-439454"/>
                                  <a:ext cx="5210020" cy="4802596"/>
                                  <a:chOff x="1609912" y="-439454"/>
                                  <a:chExt cx="5210020" cy="4802596"/>
                                </a:xfrm>
                              </wpg:grpSpPr>
                              <wpg:grpSp>
                                <wpg:cNvPr id="54" name="Group 54"/>
                                <wpg:cNvGrpSpPr/>
                                <wpg:grpSpPr>
                                  <a:xfrm>
                                    <a:off x="4038061" y="638275"/>
                                    <a:ext cx="2781871" cy="3724867"/>
                                    <a:chOff x="3999961" y="1581250"/>
                                    <a:chExt cx="2781871" cy="3724867"/>
                                  </a:xfrm>
                                </wpg:grpSpPr>
                                <wps:wsp>
                                  <wps:cNvPr id="51" name="Rectangle 51"/>
                                  <wps:cNvSpPr/>
                                  <wps:spPr>
                                    <a:xfrm>
                                      <a:off x="3999961" y="2890516"/>
                                      <a:ext cx="1143536" cy="414927"/>
                                    </a:xfrm>
                                    <a:prstGeom prst="rect">
                                      <a:avLst/>
                                    </a:prstGeom>
                                    <a:noFill/>
                                    <a:ln w="7620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Connector 52"/>
                                  <wps:cNvCnPr>
                                    <a:stCxn id="51" idx="3"/>
                                    <a:endCxn id="53" idx="1"/>
                                  </wps:cNvCnPr>
                                  <wps:spPr>
                                    <a:xfrm>
                                      <a:off x="5143497" y="3097980"/>
                                      <a:ext cx="152933" cy="345704"/>
                                    </a:xfrm>
                                    <a:prstGeom prst="line">
                                      <a:avLst/>
                                    </a:prstGeom>
                                    <a:ln w="76200">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53" name="Rectangle 53"/>
                                  <wps:cNvSpPr/>
                                  <wps:spPr>
                                    <a:xfrm>
                                      <a:off x="5296430" y="1581250"/>
                                      <a:ext cx="1485402" cy="3724867"/>
                                    </a:xfrm>
                                    <a:prstGeom prst="rect">
                                      <a:avLst/>
                                    </a:prstGeom>
                                    <a:noFill/>
                                    <a:ln w="7620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C64C1A" w14:textId="75F69DF6" w:rsidR="00AB0CF6" w:rsidRPr="0039592A" w:rsidRDefault="002E39F9" w:rsidP="00AB0CF6">
                                        <w:pPr>
                                          <w:jc w:val="center"/>
                                          <w:rPr>
                                            <w:color w:val="000000" w:themeColor="text1"/>
                                          </w:rPr>
                                        </w:pPr>
                                        <w:r>
                                          <w:rPr>
                                            <w:color w:val="000000" w:themeColor="text1"/>
                                          </w:rPr>
                                          <w:t>These are</w:t>
                                        </w:r>
                                        <w:r w:rsidR="00AB0CF6">
                                          <w:rPr>
                                            <w:color w:val="000000" w:themeColor="text1"/>
                                          </w:rPr>
                                          <w:t xml:space="preserve"> navigation buttons, </w:t>
                                        </w:r>
                                        <w:r>
                                          <w:rPr>
                                            <w:color w:val="000000" w:themeColor="text1"/>
                                          </w:rPr>
                                          <w:t xml:space="preserve">home, which goes back to the main menu settings, which opens the volume adjustments and </w:t>
                                        </w:r>
                                        <w:r w:rsidR="00AB0CF6">
                                          <w:rPr>
                                            <w:color w:val="000000" w:themeColor="text1"/>
                                          </w:rPr>
                                          <w:t>pause</w:t>
                                        </w:r>
                                        <w:r>
                                          <w:rPr>
                                            <w:color w:val="000000" w:themeColor="text1"/>
                                          </w:rPr>
                                          <w:t>, which temporarily pauses the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8" name="Group 58"/>
                                <wpg:cNvGrpSpPr/>
                                <wpg:grpSpPr>
                                  <a:xfrm>
                                    <a:off x="1609912" y="-439454"/>
                                    <a:ext cx="3619341" cy="2344783"/>
                                    <a:chOff x="1533712" y="-2373029"/>
                                    <a:chExt cx="3619341" cy="2344783"/>
                                  </a:xfrm>
                                </wpg:grpSpPr>
                                <wps:wsp>
                                  <wps:cNvPr id="55" name="Rectangle 55"/>
                                  <wps:cNvSpPr/>
                                  <wps:spPr>
                                    <a:xfrm>
                                      <a:off x="4935883" y="-247382"/>
                                      <a:ext cx="217170" cy="219136"/>
                                    </a:xfrm>
                                    <a:prstGeom prst="rect">
                                      <a:avLst/>
                                    </a:prstGeom>
                                    <a:noFill/>
                                    <a:ln w="762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Connector 56"/>
                                  <wps:cNvCnPr>
                                    <a:stCxn id="55" idx="1"/>
                                    <a:endCxn id="57" idx="3"/>
                                  </wps:cNvCnPr>
                                  <wps:spPr>
                                    <a:xfrm flipH="1" flipV="1">
                                      <a:off x="4057857" y="-1591292"/>
                                      <a:ext cx="878026" cy="1453479"/>
                                    </a:xfrm>
                                    <a:prstGeom prst="line">
                                      <a:avLst/>
                                    </a:prstGeom>
                                    <a:ln w="76200">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7" name="Rectangle 57"/>
                                  <wps:cNvSpPr/>
                                  <wps:spPr>
                                    <a:xfrm>
                                      <a:off x="1533712" y="-2373029"/>
                                      <a:ext cx="2524145" cy="1563473"/>
                                    </a:xfrm>
                                    <a:prstGeom prst="rect">
                                      <a:avLst/>
                                    </a:prstGeom>
                                    <a:noFill/>
                                    <a:ln w="762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6260C2" w14:textId="1F7A1BA4" w:rsidR="00AB0CF6" w:rsidRPr="0039592A" w:rsidRDefault="002E39F9" w:rsidP="00AB0CF6">
                                        <w:pPr>
                                          <w:jc w:val="center"/>
                                          <w:rPr>
                                            <w:color w:val="000000" w:themeColor="text1"/>
                                          </w:rPr>
                                        </w:pPr>
                                        <w:r>
                                          <w:rPr>
                                            <w:color w:val="000000" w:themeColor="text1"/>
                                          </w:rPr>
                                          <w:t>A cross button on the top right-hand corner quits the game and closes the application. There is an are you sure message box when the button is pressed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5" name="Group 5"/>
                            <wpg:cNvGrpSpPr/>
                            <wpg:grpSpPr>
                              <a:xfrm>
                                <a:off x="66403" y="-210461"/>
                                <a:ext cx="5267596" cy="2115487"/>
                                <a:chOff x="-133639" y="-4115901"/>
                                <a:chExt cx="5268249" cy="2115558"/>
                              </a:xfrm>
                            </wpg:grpSpPr>
                            <wps:wsp>
                              <wps:cNvPr id="1" name="Rectangle 1"/>
                              <wps:cNvSpPr/>
                              <wps:spPr>
                                <a:xfrm>
                                  <a:off x="1389952" y="-2190825"/>
                                  <a:ext cx="3744658" cy="190482"/>
                                </a:xfrm>
                                <a:prstGeom prst="rect">
                                  <a:avLst/>
                                </a:prstGeom>
                                <a:noFill/>
                                <a:ln w="7620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a:stCxn id="1" idx="1"/>
                                <a:endCxn id="4" idx="2"/>
                              </wps:cNvCnPr>
                              <wps:spPr>
                                <a:xfrm flipH="1" flipV="1">
                                  <a:off x="657104" y="-2857649"/>
                                  <a:ext cx="732794" cy="762065"/>
                                </a:xfrm>
                                <a:prstGeom prst="line">
                                  <a:avLst/>
                                </a:prstGeom>
                                <a:ln w="76200">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4" name="Rectangle 4"/>
                              <wps:cNvSpPr/>
                              <wps:spPr>
                                <a:xfrm>
                                  <a:off x="-133639" y="-4115901"/>
                                  <a:ext cx="1581555" cy="1258252"/>
                                </a:xfrm>
                                <a:prstGeom prst="rect">
                                  <a:avLst/>
                                </a:prstGeom>
                                <a:noFill/>
                                <a:ln w="7620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61B6E3" w14:textId="2263DE47" w:rsidR="009D3287" w:rsidRPr="0039592A" w:rsidRDefault="009D3287" w:rsidP="009D3287">
                                    <w:pPr>
                                      <w:jc w:val="center"/>
                                      <w:rPr>
                                        <w:color w:val="000000" w:themeColor="text1"/>
                                      </w:rPr>
                                    </w:pPr>
                                    <w:r>
                                      <w:rPr>
                                        <w:color w:val="000000" w:themeColor="text1"/>
                                      </w:rPr>
                                      <w:t xml:space="preserve">There is also a draggable top slider found in every difficulty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7" name="Group 17"/>
                          <wpg:cNvGrpSpPr/>
                          <wpg:grpSpPr>
                            <a:xfrm>
                              <a:off x="0" y="2505075"/>
                              <a:ext cx="4666615" cy="2132965"/>
                              <a:chOff x="-200024" y="-2466975"/>
                              <a:chExt cx="4667249" cy="2133515"/>
                            </a:xfrm>
                          </wpg:grpSpPr>
                          <wps:wsp>
                            <wps:cNvPr id="7" name="Rectangle 7"/>
                            <wps:cNvSpPr/>
                            <wps:spPr>
                              <a:xfrm>
                                <a:off x="1819275" y="-2466975"/>
                                <a:ext cx="2647950" cy="2133515"/>
                              </a:xfrm>
                              <a:prstGeom prst="rect">
                                <a:avLst/>
                              </a:prstGeom>
                              <a:noFill/>
                              <a:ln w="762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a:stCxn id="7" idx="1"/>
                              <a:endCxn id="11" idx="3"/>
                            </wps:cNvCnPr>
                            <wps:spPr>
                              <a:xfrm flipH="1" flipV="1">
                                <a:off x="1619035" y="-1582398"/>
                                <a:ext cx="199966" cy="181906"/>
                              </a:xfrm>
                              <a:prstGeom prst="line">
                                <a:avLst/>
                              </a:prstGeom>
                              <a:ln w="76200">
                                <a:solidFill>
                                  <a:schemeClr val="accent4"/>
                                </a:solidFill>
                              </a:ln>
                            </wps:spPr>
                            <wps:style>
                              <a:lnRef idx="1">
                                <a:schemeClr val="accent1"/>
                              </a:lnRef>
                              <a:fillRef idx="0">
                                <a:schemeClr val="accent1"/>
                              </a:fillRef>
                              <a:effectRef idx="0">
                                <a:schemeClr val="accent1"/>
                              </a:effectRef>
                              <a:fontRef idx="minor">
                                <a:schemeClr val="tx1"/>
                              </a:fontRef>
                            </wps:style>
                            <wps:bodyPr/>
                          </wps:wsp>
                          <wps:wsp>
                            <wps:cNvPr id="11" name="Rectangle 11"/>
                            <wps:cNvSpPr/>
                            <wps:spPr>
                              <a:xfrm>
                                <a:off x="-200024" y="-2162309"/>
                                <a:ext cx="1819306" cy="1160279"/>
                              </a:xfrm>
                              <a:prstGeom prst="rect">
                                <a:avLst/>
                              </a:prstGeom>
                              <a:noFill/>
                              <a:ln w="762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962645" w14:textId="6063B662" w:rsidR="009D3287" w:rsidRPr="0039592A" w:rsidRDefault="009D3287" w:rsidP="009D3287">
                                  <w:pPr>
                                    <w:jc w:val="center"/>
                                    <w:rPr>
                                      <w:color w:val="000000" w:themeColor="text1"/>
                                    </w:rPr>
                                  </w:pPr>
                                  <w:r>
                                    <w:rPr>
                                      <w:color w:val="000000" w:themeColor="text1"/>
                                    </w:rPr>
                                    <w:t xml:space="preserve">This is easy mode, which </w:t>
                                  </w:r>
                                  <w:r w:rsidR="004D2C53">
                                    <w:rPr>
                                      <w:color w:val="000000" w:themeColor="text1"/>
                                    </w:rPr>
                                    <w:t>consists of 20 cards which is 10 pairs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9" name="Group 29"/>
                        <wpg:cNvGrpSpPr/>
                        <wpg:grpSpPr>
                          <a:xfrm>
                            <a:off x="0" y="4143375"/>
                            <a:ext cx="3839845" cy="3886200"/>
                            <a:chOff x="-47625" y="-323850"/>
                            <a:chExt cx="3839845" cy="3886200"/>
                          </a:xfrm>
                        </wpg:grpSpPr>
                        <pic:pic xmlns:pic="http://schemas.openxmlformats.org/drawingml/2006/picture">
                          <pic:nvPicPr>
                            <pic:cNvPr id="13" name="Picture 1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71550" y="1409700"/>
                              <a:ext cx="2820670" cy="2152650"/>
                            </a:xfrm>
                            <a:prstGeom prst="rect">
                              <a:avLst/>
                            </a:prstGeom>
                          </pic:spPr>
                        </pic:pic>
                        <wpg:grpSp>
                          <wpg:cNvPr id="20" name="Group 20"/>
                          <wpg:cNvGrpSpPr/>
                          <wpg:grpSpPr>
                            <a:xfrm>
                              <a:off x="-47625" y="-323850"/>
                              <a:ext cx="3009900" cy="3857625"/>
                              <a:chOff x="-523940" y="-3171959"/>
                              <a:chExt cx="3009965" cy="3857625"/>
                            </a:xfrm>
                          </wpg:grpSpPr>
                          <wps:wsp>
                            <wps:cNvPr id="21" name="Rectangle 21"/>
                            <wps:cNvSpPr/>
                            <wps:spPr>
                              <a:xfrm>
                                <a:off x="495212" y="-1333634"/>
                                <a:ext cx="1990813" cy="2019300"/>
                              </a:xfrm>
                              <a:prstGeom prst="rect">
                                <a:avLst/>
                              </a:prstGeom>
                              <a:noFill/>
                              <a:ln w="762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Connector 22"/>
                            <wps:cNvCnPr>
                              <a:stCxn id="21" idx="0"/>
                              <a:endCxn id="24" idx="2"/>
                            </wps:cNvCnPr>
                            <wps:spPr>
                              <a:xfrm flipH="1" flipV="1">
                                <a:off x="423797" y="-2011680"/>
                                <a:ext cx="1066821" cy="678046"/>
                              </a:xfrm>
                              <a:prstGeom prst="line">
                                <a:avLst/>
                              </a:prstGeom>
                              <a:ln w="76200">
                                <a:solidFill>
                                  <a:schemeClr val="accent4"/>
                                </a:solidFill>
                              </a:ln>
                            </wps:spPr>
                            <wps:style>
                              <a:lnRef idx="1">
                                <a:schemeClr val="accent1"/>
                              </a:lnRef>
                              <a:fillRef idx="0">
                                <a:schemeClr val="accent1"/>
                              </a:fillRef>
                              <a:effectRef idx="0">
                                <a:schemeClr val="accent1"/>
                              </a:effectRef>
                              <a:fontRef idx="minor">
                                <a:schemeClr val="tx1"/>
                              </a:fontRef>
                            </wps:style>
                            <wps:bodyPr/>
                          </wps:wsp>
                          <wps:wsp>
                            <wps:cNvPr id="24" name="Rectangle 24"/>
                            <wps:cNvSpPr/>
                            <wps:spPr>
                              <a:xfrm>
                                <a:off x="-523940" y="-3171959"/>
                                <a:ext cx="1895475" cy="1160279"/>
                              </a:xfrm>
                              <a:prstGeom prst="rect">
                                <a:avLst/>
                              </a:prstGeom>
                              <a:noFill/>
                              <a:ln w="762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63476" w14:textId="2B125199" w:rsidR="004D2C53" w:rsidRPr="0039592A" w:rsidRDefault="004D2C53" w:rsidP="004D2C53">
                                  <w:pPr>
                                    <w:jc w:val="center"/>
                                    <w:rPr>
                                      <w:color w:val="000000" w:themeColor="text1"/>
                                    </w:rPr>
                                  </w:pPr>
                                  <w:r>
                                    <w:rPr>
                                      <w:color w:val="000000" w:themeColor="text1"/>
                                    </w:rPr>
                                    <w:t>This is medium mode, which consists of 36 cards which is 18 pairs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0" name="Group 30"/>
                        <wpg:cNvGrpSpPr/>
                        <wpg:grpSpPr>
                          <a:xfrm>
                            <a:off x="3314700" y="4800600"/>
                            <a:ext cx="3925570" cy="3428365"/>
                            <a:chOff x="19003" y="485776"/>
                            <a:chExt cx="3925617" cy="3428999"/>
                          </a:xfrm>
                        </wpg:grpSpPr>
                        <pic:pic xmlns:pic="http://schemas.openxmlformats.org/drawingml/2006/picture">
                          <pic:nvPicPr>
                            <pic:cNvPr id="23" name="Picture 2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143000" y="1619250"/>
                              <a:ext cx="2801620" cy="2286000"/>
                            </a:xfrm>
                            <a:prstGeom prst="rect">
                              <a:avLst/>
                            </a:prstGeom>
                          </pic:spPr>
                        </pic:pic>
                        <wpg:grpSp>
                          <wpg:cNvPr id="25" name="Group 25"/>
                          <wpg:cNvGrpSpPr/>
                          <wpg:grpSpPr>
                            <a:xfrm>
                              <a:off x="19003" y="485776"/>
                              <a:ext cx="3076584" cy="3428999"/>
                              <a:chOff x="-648994" y="-2743333"/>
                              <a:chExt cx="3077036" cy="3428999"/>
                            </a:xfrm>
                          </wpg:grpSpPr>
                          <wps:wsp>
                            <wps:cNvPr id="26" name="Rectangle 26"/>
                            <wps:cNvSpPr/>
                            <wps:spPr>
                              <a:xfrm>
                                <a:off x="495057" y="-1533582"/>
                                <a:ext cx="1932985" cy="2219248"/>
                              </a:xfrm>
                              <a:prstGeom prst="rect">
                                <a:avLst/>
                              </a:prstGeom>
                              <a:noFill/>
                              <a:ln w="762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Connector 27"/>
                            <wps:cNvCnPr>
                              <a:stCxn id="26" idx="0"/>
                              <a:endCxn id="28" idx="2"/>
                            </wps:cNvCnPr>
                            <wps:spPr>
                              <a:xfrm flipH="1" flipV="1">
                                <a:off x="641849" y="-1847983"/>
                                <a:ext cx="819700" cy="314401"/>
                              </a:xfrm>
                              <a:prstGeom prst="line">
                                <a:avLst/>
                              </a:prstGeom>
                              <a:ln w="76200">
                                <a:solidFill>
                                  <a:schemeClr val="accent4"/>
                                </a:solidFill>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648994" y="-2743333"/>
                                <a:ext cx="2581685" cy="895350"/>
                              </a:xfrm>
                              <a:prstGeom prst="rect">
                                <a:avLst/>
                              </a:prstGeom>
                              <a:noFill/>
                              <a:ln w="762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B3CE7A" w14:textId="745F7A63" w:rsidR="004D2C53" w:rsidRPr="0039592A" w:rsidRDefault="004D2C53" w:rsidP="004D2C53">
                                  <w:pPr>
                                    <w:jc w:val="center"/>
                                    <w:rPr>
                                      <w:color w:val="000000" w:themeColor="text1"/>
                                    </w:rPr>
                                  </w:pPr>
                                  <w:r>
                                    <w:rPr>
                                      <w:color w:val="000000" w:themeColor="text1"/>
                                    </w:rPr>
                                    <w:t>This is hard mode, which consists of 56 cards which is 28 pairs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192D59D7" id="Group 32" o:spid="_x0000_s1043" style="position:absolute;margin-left:-83.25pt;margin-top:27.65pt;width:597.7pt;height:642.05pt;z-index:251674624;mso-width-relative:margin;mso-height-relative:margin" coordorigin=",749" coordsize="75907,81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">
                <v:group id="Group 31" o:spid="_x0000_s1044" style="position:absolute;left:381;top:749;width:75526;height:48019" coordorigin=",749" coordsize="75526,48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6" o:spid="_x0000_s1045" style="position:absolute;left:4378;top:749;width:71148;height:48019" coordorigin="664,-4393" coordsize="71154,48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12" o:spid="_x0000_s1046" style="position:absolute;left:16094;top:-4393;width:55724;height:48017" coordorigin="12475,-4394" coordsize="55723,48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10" o:spid="_x0000_s1047" type="#_x0000_t75" style="position:absolute;left:12475;top:17147;width:39721;height:24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">
                        <v:imagedata r:id="rId16" o:title=""/>
                      </v:shape>
                      <v:group id="Group 59" o:spid="_x0000_s1048" style="position:absolute;left:16099;top:-4394;width:52100;height:48025" coordorigin="16099,-4394" coordsize="52100,48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oup 54" o:spid="_x0000_s1049" style="position:absolute;left:40380;top:6382;width:27819;height:37249" coordorigin="39999,15812" coordsize="27818,3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1" o:spid="_x0000_s1050" style="position:absolute;left:39999;top:28905;width:11435;height:4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" filled="f" strokecolor="#f98a37 [3206]" strokeweight="6pt"/>
                          <v:line id="Straight Connector 52" o:spid="_x0000_s1051" style="position:absolute;visibility:visible;mso-wrap-style:square" from="51434,30979" to="52964,34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" strokecolor="#f98a37 [3206]" strokeweight="6pt">
                            <v:stroke joinstyle="miter"/>
                          </v:line>
                          <v:rect id="Rectangle 53" o:spid="_x0000_s1052" style="position:absolute;left:52964;top:15812;width:14854;height:37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" filled="f" strokecolor="#f98a37 [3206]" strokeweight="6pt">
                            <v:textbox>
                              <w:txbxContent>
                                <w:p w14:paraId="65C64C1A" w14:textId="75F69DF6" w:rsidR="00AB0CF6" w:rsidRPr="0039592A" w:rsidRDefault="002E39F9" w:rsidP="00AB0CF6">
                                  <w:pPr>
                                    <w:jc w:val="center"/>
                                    <w:rPr>
                                      <w:color w:val="000000" w:themeColor="text1"/>
                                    </w:rPr>
                                  </w:pPr>
                                  <w:r>
                                    <w:rPr>
                                      <w:color w:val="000000" w:themeColor="text1"/>
                                    </w:rPr>
                                    <w:t>These are</w:t>
                                  </w:r>
                                  <w:r w:rsidR="00AB0CF6">
                                    <w:rPr>
                                      <w:color w:val="000000" w:themeColor="text1"/>
                                    </w:rPr>
                                    <w:t xml:space="preserve"> navigation buttons, </w:t>
                                  </w:r>
                                  <w:r>
                                    <w:rPr>
                                      <w:color w:val="000000" w:themeColor="text1"/>
                                    </w:rPr>
                                    <w:t xml:space="preserve">home, which goes back to the main menu settings, which opens the volume adjustments and </w:t>
                                  </w:r>
                                  <w:r w:rsidR="00AB0CF6">
                                    <w:rPr>
                                      <w:color w:val="000000" w:themeColor="text1"/>
                                    </w:rPr>
                                    <w:t>pause</w:t>
                                  </w:r>
                                  <w:r>
                                    <w:rPr>
                                      <w:color w:val="000000" w:themeColor="text1"/>
                                    </w:rPr>
                                    <w:t>, which temporarily pauses the game.</w:t>
                                  </w:r>
                                </w:p>
                              </w:txbxContent>
                            </v:textbox>
                          </v:rect>
                        </v:group>
                        <v:group id="Group 58" o:spid="_x0000_s1053" style="position:absolute;left:16099;top:-4394;width:36193;height:23447" coordorigin="15337,-23730" coordsize="36193,23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ctangle 55" o:spid="_x0000_s1054" style="position:absolute;left:49358;top:-2473;width:2172;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" filled="f" strokecolor="#b67ac3 [3208]" strokeweight="6pt"/>
                          <v:line id="Straight Connector 56" o:spid="_x0000_s1055" style="position:absolute;flip:x y;visibility:visible;mso-wrap-style:square" from="40578,-15912" to="49358,-1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" strokecolor="#b67ac3 [3208]" strokeweight="6pt">
                            <v:stroke joinstyle="miter"/>
                          </v:line>
                          <v:rect id="Rectangle 57" o:spid="_x0000_s1056" style="position:absolute;left:15337;top:-23730;width:25241;height:15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" filled="f" strokecolor="#b67ac3 [3208]" strokeweight="6pt">
                            <v:textbox>
                              <w:txbxContent>
                                <w:p w14:paraId="036260C2" w14:textId="1F7A1BA4" w:rsidR="00AB0CF6" w:rsidRPr="0039592A" w:rsidRDefault="002E39F9" w:rsidP="00AB0CF6">
                                  <w:pPr>
                                    <w:jc w:val="center"/>
                                    <w:rPr>
                                      <w:color w:val="000000" w:themeColor="text1"/>
                                    </w:rPr>
                                  </w:pPr>
                                  <w:r>
                                    <w:rPr>
                                      <w:color w:val="000000" w:themeColor="text1"/>
                                    </w:rPr>
                                    <w:t>A cross button on the top right-hand corner quits the game and closes the application. There is an are you sure message box when the button is pressed</w:t>
                                  </w:r>
                                </w:p>
                              </w:txbxContent>
                            </v:textbox>
                          </v:rect>
                        </v:group>
                      </v:group>
                    </v:group>
                    <v:group id="Group 5" o:spid="_x0000_s1057" style="position:absolute;left:664;top:-2104;width:52675;height:21154" coordorigin="-1336,-41159" coordsize="52682,2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1" o:spid="_x0000_s1058" style="position:absolute;left:13899;top:-21908;width:37447;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" filled="f" strokecolor="#2a2a2a [3215]" strokeweight="6pt"/>
                      <v:line id="Straight Connector 3" o:spid="_x0000_s1059" style="position:absolute;flip:x y;visibility:visible;mso-wrap-style:square" from="6571,-28576" to="13898,-20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" strokecolor="#2a2a2a [3215]" strokeweight="6pt">
                        <v:stroke joinstyle="miter"/>
                      </v:line>
                      <v:rect id="Rectangle 4" o:spid="_x0000_s1060" style="position:absolute;left:-1336;top:-41159;width:15815;height:12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" filled="f" strokecolor="#2a2a2a [3215]" strokeweight="6pt">
                        <v:textbox>
                          <w:txbxContent>
                            <w:p w14:paraId="5761B6E3" w14:textId="2263DE47" w:rsidR="009D3287" w:rsidRPr="0039592A" w:rsidRDefault="009D3287" w:rsidP="009D3287">
                              <w:pPr>
                                <w:jc w:val="center"/>
                                <w:rPr>
                                  <w:color w:val="000000" w:themeColor="text1"/>
                                </w:rPr>
                              </w:pPr>
                              <w:r>
                                <w:rPr>
                                  <w:color w:val="000000" w:themeColor="text1"/>
                                </w:rPr>
                                <w:t xml:space="preserve">There is also a draggable top slider found in every difficulty </w:t>
                              </w:r>
                            </w:p>
                          </w:txbxContent>
                        </v:textbox>
                      </v:rect>
                    </v:group>
                  </v:group>
                  <v:group id="Group 17" o:spid="_x0000_s1061" style="position:absolute;top:25050;width:46666;height:21330" coordorigin="-2000,-24669" coordsize="46672,2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7" o:spid="_x0000_s1062" style="position:absolute;left:18192;top:-24669;width:26480;height:21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" filled="f" strokecolor="#75bb6e [3207]" strokeweight="6pt"/>
                    <v:line id="Straight Connector 9" o:spid="_x0000_s1063" style="position:absolute;flip:x y;visibility:visible;mso-wrap-style:square" from="16190,-15823" to="18190,-1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" strokecolor="#75bb6e [3207]" strokeweight="6pt">
                      <v:stroke joinstyle="miter"/>
                    </v:line>
                    <v:rect id="Rectangle 11" o:spid="_x0000_s1064" style="position:absolute;left:-2000;top:-21623;width:18192;height:11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" filled="f" strokecolor="#75bb6e [3207]" strokeweight="6pt">
                      <v:textbox>
                        <w:txbxContent>
                          <w:p w14:paraId="1D962645" w14:textId="6063B662" w:rsidR="009D3287" w:rsidRPr="0039592A" w:rsidRDefault="009D3287" w:rsidP="009D3287">
                            <w:pPr>
                              <w:jc w:val="center"/>
                              <w:rPr>
                                <w:color w:val="000000" w:themeColor="text1"/>
                              </w:rPr>
                            </w:pPr>
                            <w:r>
                              <w:rPr>
                                <w:color w:val="000000" w:themeColor="text1"/>
                              </w:rPr>
                              <w:t xml:space="preserve">This is easy mode, which </w:t>
                            </w:r>
                            <w:r w:rsidR="004D2C53">
                              <w:rPr>
                                <w:color w:val="000000" w:themeColor="text1"/>
                              </w:rPr>
                              <w:t>consists of 20 cards which is 10 pairs</w:t>
                            </w:r>
                          </w:p>
                        </w:txbxContent>
                      </v:textbox>
                    </v:rect>
                  </v:group>
                </v:group>
                <v:group id="Group 29" o:spid="_x0000_s1065" style="position:absolute;top:41433;width:38398;height:38862" coordorigin="-476,-3238" coordsize="38398,3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Picture 13" o:spid="_x0000_s1066" type="#_x0000_t75" style="position:absolute;left:9715;top:14097;width:28207;height:21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">
                    <v:imagedata r:id="rId17" o:title=""/>
                  </v:shape>
                  <v:group id="Group 20" o:spid="_x0000_s1067" style="position:absolute;left:-476;top:-3238;width:30098;height:38575" coordorigin="-5239,-31719" coordsize="30099,38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1" o:spid="_x0000_s1068" style="position:absolute;left:4952;top:-13336;width:19908;height:20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" filled="f" strokecolor="#75bb6e [3207]" strokeweight="6pt"/>
                    <v:line id="Straight Connector 22" o:spid="_x0000_s1069" style="position:absolute;flip:x y;visibility:visible;mso-wrap-style:square" from="4237,-20116" to="14906,-13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" strokecolor="#75bb6e [3207]" strokeweight="6pt">
                      <v:stroke joinstyle="miter"/>
                    </v:line>
                    <v:rect id="Rectangle 24" o:spid="_x0000_s1070" style="position:absolute;left:-5239;top:-31719;width:18954;height:11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" filled="f" strokecolor="#75bb6e [3207]" strokeweight="6pt">
                      <v:textbox>
                        <w:txbxContent>
                          <w:p w14:paraId="5B963476" w14:textId="2B125199" w:rsidR="004D2C53" w:rsidRPr="0039592A" w:rsidRDefault="004D2C53" w:rsidP="004D2C53">
                            <w:pPr>
                              <w:jc w:val="center"/>
                              <w:rPr>
                                <w:color w:val="000000" w:themeColor="text1"/>
                              </w:rPr>
                            </w:pPr>
                            <w:r>
                              <w:rPr>
                                <w:color w:val="000000" w:themeColor="text1"/>
                              </w:rPr>
                              <w:t>This is medium mode, which consists of 36 cards which is 18 pairs</w:t>
                            </w:r>
                          </w:p>
                        </w:txbxContent>
                      </v:textbox>
                    </v:rect>
                  </v:group>
                </v:group>
                <v:group id="Group 30" o:spid="_x0000_s1071" style="position:absolute;left:33147;top:48006;width:39255;height:34283" coordorigin="190,4857" coordsize="39256,34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Picture 23" o:spid="_x0000_s1072" type="#_x0000_t75" style="position:absolute;left:11430;top:16192;width:28016;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">
                    <v:imagedata r:id="rId18" o:title=""/>
                  </v:shape>
                  <v:group id="Group 25" o:spid="_x0000_s1073" style="position:absolute;left:190;top:4857;width:30765;height:34290" coordorigin="-6489,-27433" coordsize="30770,34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6" o:spid="_x0000_s1074" style="position:absolute;left:4950;top:-15335;width:19330;height:2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" filled="f" strokecolor="#75bb6e [3207]" strokeweight="6pt"/>
                    <v:line id="Straight Connector 27" o:spid="_x0000_s1075" style="position:absolute;flip:x y;visibility:visible;mso-wrap-style:square" from="6418,-18479" to="14615,-15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" strokecolor="#75bb6e [3207]" strokeweight="6pt">
                      <v:stroke joinstyle="miter"/>
                    </v:line>
                    <v:rect id="Rectangle 28" o:spid="_x0000_s1076" style="position:absolute;left:-6489;top:-27433;width:25815;height:8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" filled="f" strokecolor="#75bb6e [3207]" strokeweight="6pt">
                      <v:textbox>
                        <w:txbxContent>
                          <w:p w14:paraId="32B3CE7A" w14:textId="745F7A63" w:rsidR="004D2C53" w:rsidRPr="0039592A" w:rsidRDefault="004D2C53" w:rsidP="004D2C53">
                            <w:pPr>
                              <w:jc w:val="center"/>
                              <w:rPr>
                                <w:color w:val="000000" w:themeColor="text1"/>
                              </w:rPr>
                            </w:pPr>
                            <w:r>
                              <w:rPr>
                                <w:color w:val="000000" w:themeColor="text1"/>
                              </w:rPr>
                              <w:t>This is hard mode, which consists of 56 cards which is 28 pairs</w:t>
                            </w:r>
                          </w:p>
                        </w:txbxContent>
                      </v:textbox>
                    </v:rect>
                  </v:group>
                </v:group>
              </v:group>
            </w:pict>
          </mc:Fallback>
        </mc:AlternateContent>
      </w:r>
      <w:r w:rsidR="00AB0CF6">
        <w:t>Starting game modes</w:t>
      </w:r>
      <w:bookmarkEnd w:id="4"/>
    </w:p>
    <w:p w14:paraId="2E95DD65" w14:textId="6945F12F" w:rsidR="00AB0CF6" w:rsidRDefault="00AB0CF6" w:rsidP="00A00758"/>
    <w:p w14:paraId="35EEEAEF" w14:textId="76441FF6" w:rsidR="0051577A" w:rsidRDefault="0051577A">
      <w:r>
        <w:br w:type="page"/>
      </w:r>
    </w:p>
    <w:p w14:paraId="2E8B2165" w14:textId="192B4143" w:rsidR="00AB0CF6" w:rsidRDefault="0051577A" w:rsidP="00361F35">
      <w:pPr>
        <w:pStyle w:val="Heading2"/>
      </w:pPr>
      <w:bookmarkStart w:id="5" w:name="_Toc69317175"/>
      <w:r>
        <w:lastRenderedPageBreak/>
        <w:t>Emoji Match – How to play</w:t>
      </w:r>
      <w:bookmarkEnd w:id="5"/>
    </w:p>
    <w:p w14:paraId="5A91724D" w14:textId="053F7367" w:rsidR="0051577A" w:rsidRDefault="0051577A" w:rsidP="00A00758">
      <w:r>
        <w:t xml:space="preserve">Memory Match is classic game in which you reveal 2 emoji pictures at a time. You must match pairs of emoji pictures with each other to win. My Easy mode is played on a 20 card board with 10 pairs, </w:t>
      </w:r>
      <w:r w:rsidR="00361F35">
        <w:t>in medium mode, there are 36 cards, with 18 pairs. In hard mode, there are 56 cards, with 28 pairs. Every pair of cards revealed would be counted as a guess and displayed on the right-hand side.</w:t>
      </w:r>
    </w:p>
    <w:p w14:paraId="141324CC" w14:textId="631125C8" w:rsidR="00D216D5" w:rsidRDefault="00D216D5" w:rsidP="00A00758">
      <w:r>
        <w:t>To start, choose a difficulty and press the start button</w:t>
      </w:r>
      <w:r w:rsidR="00C05252">
        <w:t xml:space="preserve"> (</w:t>
      </w:r>
      <w:r w:rsidR="00C05252">
        <w:rPr>
          <w:noProof/>
        </w:rPr>
        <w:drawing>
          <wp:inline distT="0" distB="0" distL="0" distR="0" wp14:anchorId="23E3599A" wp14:editId="4D03F25E">
            <wp:extent cx="550807" cy="228383"/>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a:picLocks noChangeAspect="1"/>
                    </pic:cNvPicPr>
                  </pic:nvPicPr>
                  <pic:blipFill rotWithShape="1">
                    <a:blip r:embed="rId11">
                      <a:extLst>
                        <a:ext uri="{28A0092B-C50C-407E-A947-70E740481C1C}">
                          <a14:useLocalDpi xmlns:a14="http://schemas.microsoft.com/office/drawing/2010/main" val="0"/>
                        </a:ext>
                      </a:extLst>
                    </a:blip>
                    <a:srcRect l="83737" t="76731" r="1737" b="14744"/>
                    <a:stretch/>
                  </pic:blipFill>
                  <pic:spPr bwMode="auto">
                    <a:xfrm>
                      <a:off x="0" y="0"/>
                      <a:ext cx="587852" cy="243743"/>
                    </a:xfrm>
                    <a:prstGeom prst="rect">
                      <a:avLst/>
                    </a:prstGeom>
                    <a:ln>
                      <a:noFill/>
                    </a:ln>
                    <a:extLst>
                      <a:ext uri="{53640926-AAD7-44D8-BBD7-CCE9431645EC}">
                        <a14:shadowObscured xmlns:a14="http://schemas.microsoft.com/office/drawing/2010/main"/>
                      </a:ext>
                    </a:extLst>
                  </pic:spPr>
                </pic:pic>
              </a:graphicData>
            </a:graphic>
          </wp:inline>
        </w:drawing>
      </w:r>
      <w:r w:rsidR="00C05252">
        <w:t>)</w:t>
      </w:r>
      <w:r>
        <w:t xml:space="preserve">. The background music would play when starting the memory game. When playing for the first time, a message box would appear when finished matching all the pairs. This would set the high score as the timer value of that game. When the user plays it again, the high score would be displayed on the </w:t>
      </w:r>
      <w:r w:rsidR="002F27B9">
        <w:t>right-hand</w:t>
      </w:r>
      <w:r>
        <w:t xml:space="preserve"> side and the timer would turn red when more than the high score.</w:t>
      </w:r>
    </w:p>
    <w:p w14:paraId="5D112AC1" w14:textId="41439D58" w:rsidR="002F27B9" w:rsidRDefault="002F27B9" w:rsidP="00A00758">
      <w:r>
        <w:t xml:space="preserve">To restart, press the home button </w:t>
      </w:r>
      <w:r w:rsidR="00C05252">
        <w:t>(</w:t>
      </w:r>
      <w:r w:rsidR="00C05252">
        <w:rPr>
          <w:noProof/>
        </w:rPr>
        <w:drawing>
          <wp:inline distT="0" distB="0" distL="0" distR="0" wp14:anchorId="46857F44" wp14:editId="2B75E0E2">
            <wp:extent cx="219075" cy="219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rotWithShape="1">
                    <a:blip r:embed="rId13">
                      <a:extLst>
                        <a:ext uri="{28A0092B-C50C-407E-A947-70E740481C1C}">
                          <a14:useLocalDpi xmlns:a14="http://schemas.microsoft.com/office/drawing/2010/main" val="0"/>
                        </a:ext>
                      </a:extLst>
                    </a:blip>
                    <a:srcRect l="71584" t="12415" r="20731" b="75171"/>
                    <a:stretch/>
                  </pic:blipFill>
                  <pic:spPr bwMode="auto">
                    <a:xfrm>
                      <a:off x="0" y="0"/>
                      <a:ext cx="219075" cy="219075"/>
                    </a:xfrm>
                    <a:prstGeom prst="rect">
                      <a:avLst/>
                    </a:prstGeom>
                    <a:ln>
                      <a:noFill/>
                    </a:ln>
                    <a:extLst>
                      <a:ext uri="{53640926-AAD7-44D8-BBD7-CCE9431645EC}">
                        <a14:shadowObscured xmlns:a14="http://schemas.microsoft.com/office/drawing/2010/main"/>
                      </a:ext>
                    </a:extLst>
                  </pic:spPr>
                </pic:pic>
              </a:graphicData>
            </a:graphic>
          </wp:inline>
        </w:drawing>
      </w:r>
      <w:r w:rsidR="00C05252">
        <w:t xml:space="preserve">) </w:t>
      </w:r>
      <w:r>
        <w:t xml:space="preserve">and press start on the main menu. This would reset the current game. </w:t>
      </w:r>
    </w:p>
    <w:p w14:paraId="4FAF7E73" w14:textId="3E44D20C" w:rsidR="002F27B9" w:rsidRDefault="002F27B9" w:rsidP="00A00758">
      <w:r>
        <w:t xml:space="preserve">To pause the game, press the pause button </w:t>
      </w:r>
      <w:r w:rsidR="00FF3F9E">
        <w:t>(</w:t>
      </w:r>
      <w:r w:rsidR="00FF3F9E">
        <w:rPr>
          <w:noProof/>
        </w:rPr>
        <w:drawing>
          <wp:inline distT="0" distB="0" distL="0" distR="0" wp14:anchorId="79052C41" wp14:editId="644104AF">
            <wp:extent cx="200025" cy="20627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rotWithShape="1">
                    <a:blip r:embed="rId13">
                      <a:extLst>
                        <a:ext uri="{28A0092B-C50C-407E-A947-70E740481C1C}">
                          <a14:useLocalDpi xmlns:a14="http://schemas.microsoft.com/office/drawing/2010/main" val="0"/>
                        </a:ext>
                      </a:extLst>
                    </a:blip>
                    <a:srcRect l="80597" t="12012" r="11725" b="75200"/>
                    <a:stretch/>
                  </pic:blipFill>
                  <pic:spPr bwMode="auto">
                    <a:xfrm>
                      <a:off x="0" y="0"/>
                      <a:ext cx="204732" cy="211130"/>
                    </a:xfrm>
                    <a:prstGeom prst="rect">
                      <a:avLst/>
                    </a:prstGeom>
                    <a:ln>
                      <a:noFill/>
                    </a:ln>
                    <a:extLst>
                      <a:ext uri="{53640926-AAD7-44D8-BBD7-CCE9431645EC}">
                        <a14:shadowObscured xmlns:a14="http://schemas.microsoft.com/office/drawing/2010/main"/>
                      </a:ext>
                    </a:extLst>
                  </pic:spPr>
                </pic:pic>
              </a:graphicData>
            </a:graphic>
          </wp:inline>
        </w:drawing>
      </w:r>
      <w:r w:rsidR="00FF3F9E">
        <w:t xml:space="preserve">) </w:t>
      </w:r>
      <w:r>
        <w:t xml:space="preserve">on the top right-hand side of the form. This screen would be seen below when playing </w:t>
      </w:r>
      <w:r w:rsidR="00FF3F9E">
        <w:t>easy</w:t>
      </w:r>
      <w:r>
        <w:t>:</w:t>
      </w:r>
    </w:p>
    <w:p w14:paraId="2E753715" w14:textId="658B207E" w:rsidR="002F27B9" w:rsidRDefault="00FF3F9E" w:rsidP="00A00758">
      <w:r>
        <w:rPr>
          <w:noProof/>
        </w:rPr>
        <mc:AlternateContent>
          <mc:Choice Requires="wpg">
            <w:drawing>
              <wp:anchor distT="0" distB="0" distL="114300" distR="114300" simplePos="0" relativeHeight="251680768" behindDoc="0" locked="0" layoutInCell="1" allowOverlap="1" wp14:anchorId="256A5FBC" wp14:editId="2D5D8B76">
                <wp:simplePos x="0" y="0"/>
                <wp:positionH relativeFrom="column">
                  <wp:posOffset>-28575</wp:posOffset>
                </wp:positionH>
                <wp:positionV relativeFrom="paragraph">
                  <wp:posOffset>13970</wp:posOffset>
                </wp:positionV>
                <wp:extent cx="4057650" cy="247650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4057650" cy="2476500"/>
                          <a:chOff x="0" y="0"/>
                          <a:chExt cx="4057650" cy="2476500"/>
                        </a:xfrm>
                      </wpg:grpSpPr>
                      <pic:pic xmlns:pic="http://schemas.openxmlformats.org/drawingml/2006/picture">
                        <pic:nvPicPr>
                          <pic:cNvPr id="19" name="Pictur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057650" cy="2476500"/>
                          </a:xfrm>
                          <a:prstGeom prst="rect">
                            <a:avLst/>
                          </a:prstGeom>
                        </pic:spPr>
                      </pic:pic>
                      <wps:wsp>
                        <wps:cNvPr id="16" name="Rectangle 16"/>
                        <wps:cNvSpPr/>
                        <wps:spPr>
                          <a:xfrm>
                            <a:off x="3219450" y="285750"/>
                            <a:ext cx="371475" cy="3429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E8BF6C4" id="Group 15" o:spid="_x0000_s1026" style="position:absolute;margin-left:-2.25pt;margin-top:1.1pt;width:319.5pt;height:195pt;z-index:251680768" coordsize="40576,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">
                <v:shape id="Picture 19" o:spid="_x0000_s1027" type="#_x0000_t75" style="position:absolute;width:40576;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">
                  <v:imagedata r:id="rId20" o:title=""/>
                </v:shape>
                <v:rect id="Rectangle 16" o:spid="_x0000_s1028" style="position:absolute;left:32194;top:2857;width:371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" filled="f" strokecolor="#f75952 [3204]" strokeweight="6pt"/>
                <w10:wrap type="square"/>
              </v:group>
            </w:pict>
          </mc:Fallback>
        </mc:AlternateContent>
      </w:r>
      <w:r w:rsidR="002F27B9">
        <w:t xml:space="preserve"> </w:t>
      </w:r>
    </w:p>
    <w:p w14:paraId="32D7E437" w14:textId="74F4D993" w:rsidR="002F27B9" w:rsidRDefault="002F27B9" w:rsidP="00A00758">
      <w:r>
        <w:t xml:space="preserve">To resume the game, press the button that says click </w:t>
      </w:r>
      <w:r w:rsidR="007C51F6">
        <w:t>the play button</w:t>
      </w:r>
      <w:r>
        <w:t xml:space="preserve"> and you would be back to the current game.</w:t>
      </w:r>
    </w:p>
    <w:p w14:paraId="45152B2D" w14:textId="638F7102" w:rsidR="00EB0657" w:rsidRDefault="00EB0657" w:rsidP="00A00758"/>
    <w:p w14:paraId="72C226F2" w14:textId="63BA3A24" w:rsidR="00EB0657" w:rsidRDefault="00296F24" w:rsidP="00A00758">
      <w:r>
        <w:rPr>
          <w:noProof/>
        </w:rPr>
        <w:lastRenderedPageBreak/>
        <mc:AlternateContent>
          <mc:Choice Requires="wpg">
            <w:drawing>
              <wp:anchor distT="0" distB="0" distL="114300" distR="114300" simplePos="0" relativeHeight="251685888" behindDoc="0" locked="0" layoutInCell="1" allowOverlap="1" wp14:anchorId="54BC1B14" wp14:editId="3448B0FA">
                <wp:simplePos x="0" y="0"/>
                <wp:positionH relativeFrom="column">
                  <wp:posOffset>0</wp:posOffset>
                </wp:positionH>
                <wp:positionV relativeFrom="paragraph">
                  <wp:posOffset>581025</wp:posOffset>
                </wp:positionV>
                <wp:extent cx="4114800" cy="2514600"/>
                <wp:effectExtent l="38100" t="38100" r="38100" b="0"/>
                <wp:wrapNone/>
                <wp:docPr id="35" name="Group 35"/>
                <wp:cNvGraphicFramePr/>
                <a:graphic xmlns:a="http://schemas.openxmlformats.org/drawingml/2006/main">
                  <a:graphicData uri="http://schemas.microsoft.com/office/word/2010/wordprocessingGroup">
                    <wpg:wgp>
                      <wpg:cNvGrpSpPr/>
                      <wpg:grpSpPr>
                        <a:xfrm>
                          <a:off x="0" y="0"/>
                          <a:ext cx="4114800" cy="2514600"/>
                          <a:chOff x="0" y="0"/>
                          <a:chExt cx="4114800" cy="2514600"/>
                        </a:xfrm>
                      </wpg:grpSpPr>
                      <pic:pic xmlns:pic="http://schemas.openxmlformats.org/drawingml/2006/picture">
                        <pic:nvPicPr>
                          <pic:cNvPr id="33" name="Picture 3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9050" y="38100"/>
                            <a:ext cx="4057650" cy="2476500"/>
                          </a:xfrm>
                          <a:prstGeom prst="rect">
                            <a:avLst/>
                          </a:prstGeom>
                        </pic:spPr>
                      </pic:pic>
                      <wps:wsp>
                        <wps:cNvPr id="34" name="Rectangle 34"/>
                        <wps:cNvSpPr/>
                        <wps:spPr>
                          <a:xfrm>
                            <a:off x="0" y="0"/>
                            <a:ext cx="4114800" cy="2667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F2A6E3" id="Group 35" o:spid="_x0000_s1026" style="position:absolute;margin-left:0;margin-top:45.75pt;width:324pt;height:198pt;z-index:251685888" coordsize="41148,25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">
                <v:shape id="Picture 33" o:spid="_x0000_s1027" type="#_x0000_t75" style="position:absolute;left:190;top:381;width:40577;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">
                  <v:imagedata r:id="rId20" o:title=""/>
                </v:shape>
                <v:rect id="Rectangle 34" o:spid="_x0000_s1028" style="position:absolute;width:4114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" filled="f" strokecolor="#f75952 [3204]" strokeweight="6pt"/>
              </v:group>
            </w:pict>
          </mc:Fallback>
        </mc:AlternateContent>
      </w:r>
      <w:r w:rsidR="00753CD2">
        <w:t xml:space="preserve">To move the form around, click the lighter blue bar on the top of the form and drag it around as desired. </w:t>
      </w:r>
    </w:p>
    <w:p w14:paraId="7A555051" w14:textId="7C63A64E" w:rsidR="00296F24" w:rsidRDefault="00296F24" w:rsidP="00A00758"/>
    <w:p w14:paraId="15F00463" w14:textId="33E4FBCB" w:rsidR="00296F24" w:rsidRDefault="00296F24" w:rsidP="00A00758"/>
    <w:p w14:paraId="729C6C91" w14:textId="75FDDE00" w:rsidR="00296F24" w:rsidRDefault="00296F24" w:rsidP="00A00758"/>
    <w:p w14:paraId="273A926C" w14:textId="0D100CC8" w:rsidR="00296F24" w:rsidRDefault="00296F24" w:rsidP="00A00758"/>
    <w:p w14:paraId="3BC71C70" w14:textId="609ACEF9" w:rsidR="00296F24" w:rsidRDefault="00296F24" w:rsidP="00A00758"/>
    <w:p w14:paraId="2E0321F1" w14:textId="4939DB37" w:rsidR="00296F24" w:rsidRDefault="00296F24" w:rsidP="00A00758"/>
    <w:p w14:paraId="4B9B9D74" w14:textId="2BF44821" w:rsidR="00296F24" w:rsidRDefault="00296F24" w:rsidP="00A00758"/>
    <w:p w14:paraId="313CD505" w14:textId="03239A40" w:rsidR="00296F24" w:rsidRDefault="00296F24" w:rsidP="00A00758">
      <w:r>
        <w:t>To adjust the volume, press the cog wheel on the top right of any form, and a control would appear in the form.</w:t>
      </w:r>
    </w:p>
    <w:p w14:paraId="75C29ED5" w14:textId="68C0A7C6" w:rsidR="00296F24" w:rsidRDefault="00296F24" w:rsidP="00A00758">
      <w:r>
        <w:rPr>
          <w:noProof/>
        </w:rPr>
        <mc:AlternateContent>
          <mc:Choice Requires="wps">
            <w:drawing>
              <wp:anchor distT="0" distB="0" distL="114300" distR="114300" simplePos="0" relativeHeight="251686912" behindDoc="0" locked="0" layoutInCell="1" allowOverlap="1" wp14:anchorId="41F14DC2" wp14:editId="5E396BF1">
                <wp:simplePos x="0" y="0"/>
                <wp:positionH relativeFrom="column">
                  <wp:posOffset>542924</wp:posOffset>
                </wp:positionH>
                <wp:positionV relativeFrom="paragraph">
                  <wp:posOffset>304165</wp:posOffset>
                </wp:positionV>
                <wp:extent cx="1266825" cy="495300"/>
                <wp:effectExtent l="19050" t="38100" r="9525" b="76200"/>
                <wp:wrapNone/>
                <wp:docPr id="38" name="Straight Arrow Connector 38"/>
                <wp:cNvGraphicFramePr/>
                <a:graphic xmlns:a="http://schemas.openxmlformats.org/drawingml/2006/main">
                  <a:graphicData uri="http://schemas.microsoft.com/office/word/2010/wordprocessingShape">
                    <wps:wsp>
                      <wps:cNvCnPr/>
                      <wps:spPr>
                        <a:xfrm>
                          <a:off x="0" y="0"/>
                          <a:ext cx="1266825" cy="49530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C029E3" id="_x0000_t32" coordsize="21600,21600" o:spt="32" o:oned="t" path="m,l21600,21600e" filled="f">
                <v:path arrowok="t" fillok="f" o:connecttype="none"/>
                <o:lock v:ext="edit" shapetype="t"/>
              </v:shapetype>
              <v:shape id="Straight Arrow Connector 38" o:spid="_x0000_s1026" type="#_x0000_t32" style="position:absolute;margin-left:42.75pt;margin-top:23.95pt;width:99.75pt;height:39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" strokecolor="#f75952 [3204]" strokeweight="6pt">
                <v:stroke endarrow="block" joinstyle="miter"/>
              </v:shape>
            </w:pict>
          </mc:Fallback>
        </mc:AlternateContent>
      </w:r>
      <w:r w:rsidRPr="00296F24">
        <w:drawing>
          <wp:inline distT="0" distB="0" distL="0" distR="0" wp14:anchorId="3233A008" wp14:editId="018F0EB4">
            <wp:extent cx="581106" cy="60968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106" cy="609685"/>
                    </a:xfrm>
                    <a:prstGeom prst="rect">
                      <a:avLst/>
                    </a:prstGeom>
                  </pic:spPr>
                </pic:pic>
              </a:graphicData>
            </a:graphic>
          </wp:inline>
        </w:drawing>
      </w:r>
    </w:p>
    <w:p w14:paraId="31EA1585" w14:textId="5D1F1087" w:rsidR="00296F24" w:rsidRDefault="00296F24" w:rsidP="00A00758">
      <w:r w:rsidRPr="00296F24">
        <w:drawing>
          <wp:inline distT="0" distB="0" distL="0" distR="0" wp14:anchorId="0BC9FE96" wp14:editId="5F38776A">
            <wp:extent cx="4572638" cy="183858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638" cy="1838582"/>
                    </a:xfrm>
                    <a:prstGeom prst="rect">
                      <a:avLst/>
                    </a:prstGeom>
                  </pic:spPr>
                </pic:pic>
              </a:graphicData>
            </a:graphic>
          </wp:inline>
        </w:drawing>
      </w:r>
    </w:p>
    <w:p w14:paraId="7F9B24D9" w14:textId="221FAAED" w:rsidR="00296F24" w:rsidRDefault="00296F24" w:rsidP="00A00758">
      <w:r>
        <w:t>Volume up button increases the volume and volume down decreases the volume. The mute button mutes all sounds</w:t>
      </w:r>
      <w:r w:rsidR="00CD4996">
        <w:t>. When pressed again (</w:t>
      </w:r>
      <w:r w:rsidR="00CD4996" w:rsidRPr="00CD4996">
        <w:drawing>
          <wp:inline distT="0" distB="0" distL="0" distR="0" wp14:anchorId="33ECFBE6" wp14:editId="22C0CE93">
            <wp:extent cx="276225" cy="2190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549" cy="233608"/>
                    </a:xfrm>
                    <a:prstGeom prst="rect">
                      <a:avLst/>
                    </a:prstGeom>
                  </pic:spPr>
                </pic:pic>
              </a:graphicData>
            </a:graphic>
          </wp:inline>
        </w:drawing>
      </w:r>
      <w:r w:rsidR="00CD4996">
        <w:t xml:space="preserve">), it would unmute. </w:t>
      </w:r>
      <w:r>
        <w:t>To close the control, press the save button.</w:t>
      </w:r>
    </w:p>
    <w:p w14:paraId="2858B929" w14:textId="77777777" w:rsidR="00296F24" w:rsidRDefault="00296F24" w:rsidP="00A00758"/>
    <w:sectPr w:rsidR="00296F24">
      <w:footerReference w:type="default" r:id="rId24"/>
      <w:footerReference w:type="first" r:id="rId25"/>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E29A1" w14:textId="77777777" w:rsidR="007F5E0A" w:rsidRDefault="007F5E0A">
      <w:pPr>
        <w:spacing w:after="0" w:line="240" w:lineRule="auto"/>
      </w:pPr>
      <w:r>
        <w:separator/>
      </w:r>
    </w:p>
  </w:endnote>
  <w:endnote w:type="continuationSeparator" w:id="0">
    <w:p w14:paraId="3CF9EFCA" w14:textId="77777777" w:rsidR="007F5E0A" w:rsidRDefault="007F5E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392255"/>
      <w:docPartObj>
        <w:docPartGallery w:val="Page Numbers (Bottom of Page)"/>
        <w:docPartUnique/>
      </w:docPartObj>
    </w:sdtPr>
    <w:sdtEndPr>
      <w:rPr>
        <w:noProof/>
      </w:rPr>
    </w:sdtEndPr>
    <w:sdtContent>
      <w:p w14:paraId="13858EDC" w14:textId="77777777" w:rsidR="00C36963" w:rsidRDefault="00A95A8F">
        <w:pPr>
          <w:pStyle w:val="Footer"/>
        </w:pPr>
        <w:r>
          <w:fldChar w:fldCharType="begin"/>
        </w:r>
        <w:r>
          <w:instrText xml:space="preserve"> PAGE   \* MERGEFORMAT </w:instrText>
        </w:r>
        <w:r>
          <w:fldChar w:fldCharType="separate"/>
        </w:r>
        <w:r w:rsidR="00B52456">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889591"/>
      <w:docPartObj>
        <w:docPartGallery w:val="Page Numbers (Bottom of Page)"/>
        <w:docPartUnique/>
      </w:docPartObj>
    </w:sdtPr>
    <w:sdtEndPr>
      <w:rPr>
        <w:noProof/>
      </w:rPr>
    </w:sdtEndPr>
    <w:sdtContent>
      <w:p w14:paraId="254B6F40" w14:textId="77777777" w:rsidR="00687519" w:rsidRDefault="00687519">
        <w:pPr>
          <w:pStyle w:val="Footer"/>
        </w:pPr>
        <w:r>
          <w:fldChar w:fldCharType="begin"/>
        </w:r>
        <w:r>
          <w:instrText xml:space="preserve"> PAGE   \* MERGEFORMAT </w:instrText>
        </w:r>
        <w:r>
          <w:fldChar w:fldCharType="separate"/>
        </w:r>
        <w:r w:rsidR="00B52456">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27222" w14:textId="77777777" w:rsidR="007F5E0A" w:rsidRDefault="007F5E0A">
      <w:pPr>
        <w:spacing w:after="0" w:line="240" w:lineRule="auto"/>
      </w:pPr>
      <w:r>
        <w:separator/>
      </w:r>
    </w:p>
  </w:footnote>
  <w:footnote w:type="continuationSeparator" w:id="0">
    <w:p w14:paraId="7A86572B" w14:textId="77777777" w:rsidR="007F5E0A" w:rsidRDefault="007F5E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610DF3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7FA48B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14A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3BA9A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D96DE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78CCC5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4CCEE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59A5C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3E5DBD"/>
    <w:multiLevelType w:val="multilevel"/>
    <w:tmpl w:val="FF6A34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3B520A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126203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44BF0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A835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2224CD"/>
    <w:multiLevelType w:val="hybridMultilevel"/>
    <w:tmpl w:val="141AA5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4"/>
  </w:num>
  <w:num w:numId="4">
    <w:abstractNumId w:val="14"/>
  </w:num>
  <w:num w:numId="5">
    <w:abstractNumId w:val="14"/>
  </w:num>
  <w:num w:numId="6">
    <w:abstractNumId w:val="8"/>
  </w:num>
  <w:num w:numId="7">
    <w:abstractNumId w:val="18"/>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13"/>
  </w:num>
  <w:num w:numId="18">
    <w:abstractNumId w:val="11"/>
  </w:num>
  <w:num w:numId="19">
    <w:abstractNumId w:val="15"/>
  </w:num>
  <w:num w:numId="20">
    <w:abstractNumId w:val="10"/>
  </w:num>
  <w:num w:numId="21">
    <w:abstractNumId w:val="12"/>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E0A"/>
    <w:rsid w:val="00015EC6"/>
    <w:rsid w:val="000640B8"/>
    <w:rsid w:val="00073C63"/>
    <w:rsid w:val="000E493E"/>
    <w:rsid w:val="00111ABF"/>
    <w:rsid w:val="00194F85"/>
    <w:rsid w:val="001F0965"/>
    <w:rsid w:val="00276C84"/>
    <w:rsid w:val="00296F24"/>
    <w:rsid w:val="002A5F4C"/>
    <w:rsid w:val="002E39F9"/>
    <w:rsid w:val="002F27B9"/>
    <w:rsid w:val="00310EB0"/>
    <w:rsid w:val="00357FB3"/>
    <w:rsid w:val="00361F35"/>
    <w:rsid w:val="00414F89"/>
    <w:rsid w:val="00452CBA"/>
    <w:rsid w:val="0047077D"/>
    <w:rsid w:val="004D2C53"/>
    <w:rsid w:val="004D753C"/>
    <w:rsid w:val="0051577A"/>
    <w:rsid w:val="005477CB"/>
    <w:rsid w:val="005B2F83"/>
    <w:rsid w:val="006738D0"/>
    <w:rsid w:val="00687519"/>
    <w:rsid w:val="006A2C55"/>
    <w:rsid w:val="00753CD2"/>
    <w:rsid w:val="007C51F6"/>
    <w:rsid w:val="007F5E0A"/>
    <w:rsid w:val="00890E1F"/>
    <w:rsid w:val="009D3287"/>
    <w:rsid w:val="009F2F67"/>
    <w:rsid w:val="009F38C3"/>
    <w:rsid w:val="009F72AF"/>
    <w:rsid w:val="00A00758"/>
    <w:rsid w:val="00A3065A"/>
    <w:rsid w:val="00A77817"/>
    <w:rsid w:val="00A95A8F"/>
    <w:rsid w:val="00AA2057"/>
    <w:rsid w:val="00AB0CF6"/>
    <w:rsid w:val="00B52456"/>
    <w:rsid w:val="00B83C8A"/>
    <w:rsid w:val="00C05252"/>
    <w:rsid w:val="00C36963"/>
    <w:rsid w:val="00C5530D"/>
    <w:rsid w:val="00CA12C4"/>
    <w:rsid w:val="00CD4996"/>
    <w:rsid w:val="00D216D5"/>
    <w:rsid w:val="00DB3E96"/>
    <w:rsid w:val="00E248CD"/>
    <w:rsid w:val="00EA622E"/>
    <w:rsid w:val="00EB0657"/>
    <w:rsid w:val="00F84A13"/>
    <w:rsid w:val="00F8672B"/>
    <w:rsid w:val="00FF3F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2C493627"/>
  <w15:chartTrackingRefBased/>
  <w15:docId w15:val="{6AB731D1-BEF8-4E0B-A619-46F0057E6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519"/>
  </w:style>
  <w:style w:type="paragraph" w:styleId="Heading1">
    <w:name w:val="heading 1"/>
    <w:basedOn w:val="Normal"/>
    <w:next w:val="Normal"/>
    <w:link w:val="Heading1Char"/>
    <w:uiPriority w:val="9"/>
    <w:qFormat/>
    <w:rsid w:val="00F84A13"/>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rsid w:val="00F84A13"/>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rsid w:val="00F84A13"/>
    <w:pPr>
      <w:keepNext/>
      <w:keepLines/>
      <w:spacing w:before="317" w:after="317"/>
      <w:contextualSpacing/>
      <w:outlineLvl w:val="2"/>
    </w:pPr>
    <w:rPr>
      <w:rFonts w:asciiTheme="majorHAnsi" w:eastAsiaTheme="majorEastAsia" w:hAnsiTheme="majorHAnsi" w:cstheme="majorBidi"/>
      <w:b/>
      <w:color w:val="EB130B" w:themeColor="accent1" w:themeShade="BF"/>
    </w:rPr>
  </w:style>
  <w:style w:type="paragraph" w:styleId="Heading4">
    <w:name w:val="heading 4"/>
    <w:basedOn w:val="Normal"/>
    <w:next w:val="Normal"/>
    <w:link w:val="Heading4Char"/>
    <w:uiPriority w:val="9"/>
    <w:semiHidden/>
    <w:unhideWhenUsed/>
    <w:qFormat/>
    <w:rsid w:val="00F84A13"/>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rsid w:val="00F84A13"/>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rsid w:val="00F84A13"/>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rsid w:val="00F84A13"/>
    <w:pPr>
      <w:keepNext/>
      <w:keepLines/>
      <w:spacing w:before="317" w:after="317"/>
      <w:contextualSpacing/>
      <w:outlineLvl w:val="6"/>
    </w:pPr>
    <w:rPr>
      <w:rFonts w:asciiTheme="majorHAnsi" w:eastAsiaTheme="majorEastAsia" w:hAnsiTheme="majorHAnsi" w:cstheme="majorBidi"/>
      <w:b/>
      <w:iCs/>
      <w:color w:val="EB130B" w:themeColor="accent1" w:themeShade="BF"/>
      <w:sz w:val="22"/>
    </w:rPr>
  </w:style>
  <w:style w:type="paragraph" w:styleId="Heading8">
    <w:name w:val="heading 8"/>
    <w:basedOn w:val="Normal"/>
    <w:next w:val="Normal"/>
    <w:link w:val="Heading8Char"/>
    <w:uiPriority w:val="9"/>
    <w:semiHidden/>
    <w:unhideWhenUsed/>
    <w:qFormat/>
    <w:rsid w:val="00F84A13"/>
    <w:pPr>
      <w:keepNext/>
      <w:keepLines/>
      <w:spacing w:before="317" w:after="317"/>
      <w:contextualSpacing/>
      <w:outlineLvl w:val="7"/>
    </w:pPr>
    <w:rPr>
      <w:rFonts w:asciiTheme="majorHAnsi" w:eastAsiaTheme="majorEastAsia" w:hAnsiTheme="majorHAnsi" w:cstheme="majorBidi"/>
      <w:b/>
      <w:i/>
      <w:color w:val="2A2A2A" w:themeColor="text2"/>
      <w:sz w:val="22"/>
      <w:szCs w:val="21"/>
    </w:rPr>
  </w:style>
  <w:style w:type="paragraph" w:styleId="Heading9">
    <w:name w:val="heading 9"/>
    <w:basedOn w:val="Normal"/>
    <w:next w:val="Normal"/>
    <w:link w:val="Heading9Char"/>
    <w:uiPriority w:val="9"/>
    <w:semiHidden/>
    <w:unhideWhenUsed/>
    <w:qFormat/>
    <w:rsid w:val="00F84A13"/>
    <w:pPr>
      <w:keepNext/>
      <w:keepLines/>
      <w:spacing w:before="317" w:after="317"/>
      <w:contextualSpacing/>
      <w:outlineLvl w:val="8"/>
    </w:pPr>
    <w:rPr>
      <w:rFonts w:asciiTheme="majorHAnsi" w:eastAsiaTheme="majorEastAsia" w:hAnsiTheme="majorHAnsi" w:cstheme="majorBidi"/>
      <w:b/>
      <w:i/>
      <w:iCs/>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sid w:val="00414F89"/>
    <w:rPr>
      <w:color w:val="404040" w:themeColor="text1" w:themeTint="BF"/>
    </w:rPr>
  </w:style>
  <w:style w:type="paragraph" w:styleId="Quote">
    <w:name w:val="Quote"/>
    <w:basedOn w:val="Normal"/>
    <w:next w:val="Normal"/>
    <w:link w:val="QuoteChar"/>
    <w:uiPriority w:val="10"/>
    <w:qFormat/>
    <w:rsid w:val="00414F89"/>
    <w:pPr>
      <w:spacing w:before="320" w:after="320" w:line="264" w:lineRule="auto"/>
      <w:contextualSpacing/>
    </w:pPr>
    <w:rPr>
      <w:b/>
      <w:iCs/>
      <w:color w:val="EB130B" w:themeColor="accent1" w:themeShade="BF"/>
      <w:sz w:val="54"/>
    </w:rPr>
  </w:style>
  <w:style w:type="character" w:customStyle="1" w:styleId="QuoteChar">
    <w:name w:val="Quote Char"/>
    <w:basedOn w:val="DefaultParagraphFont"/>
    <w:link w:val="Quote"/>
    <w:uiPriority w:val="10"/>
    <w:rsid w:val="00414F89"/>
    <w:rPr>
      <w:b/>
      <w:iCs/>
      <w:color w:val="EB130B" w:themeColor="accent1" w:themeShade="BF"/>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414F89"/>
    <w:rPr>
      <w:rFonts w:asciiTheme="majorHAnsi" w:eastAsiaTheme="majorEastAsia" w:hAnsiTheme="majorHAnsi" w:cstheme="majorBidi"/>
      <w:b/>
      <w:color w:val="EB130B" w:themeColor="accent1"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sid w:val="00F84A13"/>
    <w:rPr>
      <w:rFonts w:asciiTheme="majorHAnsi" w:eastAsiaTheme="majorEastAsia" w:hAnsiTheme="majorHAnsi" w:cstheme="majorBidi"/>
      <w:b/>
      <w:iCs/>
      <w:color w:val="EB130B" w:themeColor="accent1" w:themeShade="BF"/>
      <w:sz w:val="22"/>
    </w:rPr>
  </w:style>
  <w:style w:type="character" w:customStyle="1" w:styleId="Heading8Char">
    <w:name w:val="Heading 8 Char"/>
    <w:basedOn w:val="DefaultParagraphFont"/>
    <w:link w:val="Heading8"/>
    <w:uiPriority w:val="9"/>
    <w:semiHidden/>
    <w:rsid w:val="00F84A13"/>
    <w:rPr>
      <w:rFonts w:asciiTheme="majorHAnsi" w:eastAsiaTheme="majorEastAsia" w:hAnsiTheme="majorHAnsi" w:cstheme="majorBidi"/>
      <w:b/>
      <w:i/>
      <w:color w:val="2A2A2A" w:themeColor="text2"/>
      <w:sz w:val="22"/>
      <w:szCs w:val="21"/>
    </w:rPr>
  </w:style>
  <w:style w:type="paragraph" w:styleId="Index3">
    <w:name w:val="index 3"/>
    <w:basedOn w:val="Normal"/>
    <w:next w:val="Normal"/>
    <w:autoRedefine/>
    <w:uiPriority w:val="99"/>
    <w:semiHidden/>
    <w:unhideWhenUsed/>
    <w:rsid w:val="00414F89"/>
    <w:pPr>
      <w:spacing w:before="317" w:after="317" w:line="240" w:lineRule="auto"/>
      <w:ind w:left="720" w:hanging="245"/>
      <w:contextualSpacing/>
    </w:pPr>
    <w:rPr>
      <w:b/>
      <w:color w:val="EB130B" w:themeColor="accent1" w:themeShade="BF"/>
    </w:rPr>
  </w:style>
  <w:style w:type="character" w:customStyle="1" w:styleId="Heading9Char">
    <w:name w:val="Heading 9 Char"/>
    <w:basedOn w:val="DefaultParagraphFont"/>
    <w:link w:val="Heading9"/>
    <w:uiPriority w:val="9"/>
    <w:semiHidden/>
    <w:rsid w:val="00F84A13"/>
    <w:rPr>
      <w:rFonts w:asciiTheme="majorHAnsi" w:eastAsiaTheme="majorEastAsia" w:hAnsiTheme="majorHAnsi" w:cstheme="majorBidi"/>
      <w:b/>
      <w:i/>
      <w:iCs/>
      <w:sz w:val="22"/>
      <w:szCs w:val="21"/>
    </w:rPr>
  </w:style>
  <w:style w:type="character" w:styleId="Emphasis">
    <w:name w:val="Emphasis"/>
    <w:basedOn w:val="DefaultParagraphFont"/>
    <w:uiPriority w:val="8"/>
    <w:qFormat/>
    <w:rsid w:val="00414F89"/>
    <w:rPr>
      <w:b w:val="0"/>
      <w:i w:val="0"/>
      <w:iCs/>
      <w:color w:val="EB130B" w:themeColor="accent1" w:themeShade="BF"/>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rsid w:val="00F84A13"/>
    <w:pPr>
      <w:spacing w:line="240" w:lineRule="auto"/>
    </w:pPr>
    <w:rPr>
      <w:i/>
      <w:iCs/>
      <w:sz w:val="22"/>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rsid w:val="00F84A13"/>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84A13"/>
    <w:rPr>
      <w:rFonts w:ascii="Segoe UI" w:hAnsi="Segoe UI" w:cs="Segoe UI"/>
      <w:sz w:val="22"/>
      <w:szCs w:val="18"/>
    </w:rPr>
  </w:style>
  <w:style w:type="character" w:styleId="IntenseEmphasis">
    <w:name w:val="Intense Emphasis"/>
    <w:basedOn w:val="DefaultParagraphFont"/>
    <w:uiPriority w:val="21"/>
    <w:semiHidden/>
    <w:unhideWhenUsed/>
    <w:qFormat/>
    <w:rsid w:val="00687519"/>
    <w:rPr>
      <w:b/>
      <w:i/>
      <w:iCs/>
      <w:caps/>
      <w:smallCaps w:val="0"/>
      <w:color w:val="9D0D07" w:themeColor="accent1" w:themeShade="80"/>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paragraph" w:styleId="BlockText">
    <w:name w:val="Block Text"/>
    <w:basedOn w:val="Normal"/>
    <w:uiPriority w:val="99"/>
    <w:semiHidden/>
    <w:unhideWhenUsed/>
    <w:rsid w:val="00414F89"/>
    <w:pPr>
      <w:pBdr>
        <w:top w:val="single" w:sz="2" w:space="10" w:color="EB130B" w:themeColor="accent1" w:themeShade="BF" w:shadow="1"/>
        <w:left w:val="single" w:sz="2" w:space="10" w:color="EB130B" w:themeColor="accent1" w:themeShade="BF" w:shadow="1"/>
        <w:bottom w:val="single" w:sz="2" w:space="10" w:color="EB130B" w:themeColor="accent1" w:themeShade="BF" w:shadow="1"/>
        <w:right w:val="single" w:sz="2" w:space="10" w:color="EB130B" w:themeColor="accent1" w:themeShade="BF" w:shadow="1"/>
      </w:pBdr>
      <w:ind w:left="1152" w:right="1152"/>
    </w:pPr>
    <w:rPr>
      <w:rFonts w:eastAsiaTheme="minorEastAsia"/>
      <w:i/>
      <w:iCs/>
      <w:color w:val="EB130B" w:themeColor="accent1" w:themeShade="BF"/>
    </w:rPr>
  </w:style>
  <w:style w:type="character" w:styleId="FollowedHyperlink">
    <w:name w:val="FollowedHyperlink"/>
    <w:basedOn w:val="DefaultParagraphFont"/>
    <w:uiPriority w:val="99"/>
    <w:semiHidden/>
    <w:unhideWhenUsed/>
    <w:rsid w:val="00687519"/>
    <w:rPr>
      <w:color w:val="296F71" w:themeColor="accent2" w:themeShade="80"/>
      <w:u w:val="single"/>
    </w:rPr>
  </w:style>
  <w:style w:type="character" w:styleId="Hyperlink">
    <w:name w:val="Hyperlink"/>
    <w:basedOn w:val="DefaultParagraphFont"/>
    <w:uiPriority w:val="99"/>
    <w:semiHidden/>
    <w:unhideWhenUsed/>
    <w:rsid w:val="00414F89"/>
    <w:rPr>
      <w:color w:val="934AA3" w:themeColor="accent5" w:themeShade="BF"/>
      <w:u w:val="single"/>
    </w:rPr>
  </w:style>
  <w:style w:type="paragraph" w:styleId="BodyText3">
    <w:name w:val="Body Text 3"/>
    <w:basedOn w:val="Normal"/>
    <w:link w:val="BodyText3Char"/>
    <w:uiPriority w:val="99"/>
    <w:semiHidden/>
    <w:unhideWhenUsed/>
    <w:rsid w:val="00F84A13"/>
    <w:pPr>
      <w:spacing w:after="120"/>
    </w:pPr>
    <w:rPr>
      <w:sz w:val="22"/>
      <w:szCs w:val="16"/>
    </w:rPr>
  </w:style>
  <w:style w:type="character" w:customStyle="1" w:styleId="BodyText3Char">
    <w:name w:val="Body Text 3 Char"/>
    <w:basedOn w:val="DefaultParagraphFont"/>
    <w:link w:val="BodyText3"/>
    <w:uiPriority w:val="99"/>
    <w:semiHidden/>
    <w:rsid w:val="00F84A13"/>
    <w:rPr>
      <w:sz w:val="22"/>
      <w:szCs w:val="16"/>
    </w:rPr>
  </w:style>
  <w:style w:type="paragraph" w:styleId="BodyTextIndent3">
    <w:name w:val="Body Text Indent 3"/>
    <w:basedOn w:val="Normal"/>
    <w:link w:val="BodyTextIndent3Char"/>
    <w:uiPriority w:val="99"/>
    <w:semiHidden/>
    <w:unhideWhenUsed/>
    <w:rsid w:val="00F84A13"/>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84A13"/>
    <w:rPr>
      <w:sz w:val="22"/>
      <w:szCs w:val="16"/>
    </w:rPr>
  </w:style>
  <w:style w:type="character" w:styleId="CommentReference">
    <w:name w:val="annotation reference"/>
    <w:basedOn w:val="DefaultParagraphFont"/>
    <w:uiPriority w:val="99"/>
    <w:semiHidden/>
    <w:unhideWhenUsed/>
    <w:rsid w:val="00F84A13"/>
    <w:rPr>
      <w:sz w:val="22"/>
      <w:szCs w:val="16"/>
    </w:rPr>
  </w:style>
  <w:style w:type="paragraph" w:styleId="CommentText">
    <w:name w:val="annotation text"/>
    <w:basedOn w:val="Normal"/>
    <w:link w:val="CommentTextChar"/>
    <w:uiPriority w:val="99"/>
    <w:semiHidden/>
    <w:unhideWhenUsed/>
    <w:rsid w:val="00F84A13"/>
    <w:pPr>
      <w:spacing w:line="240" w:lineRule="auto"/>
    </w:pPr>
    <w:rPr>
      <w:sz w:val="22"/>
      <w:szCs w:val="20"/>
    </w:rPr>
  </w:style>
  <w:style w:type="character" w:customStyle="1" w:styleId="CommentTextChar">
    <w:name w:val="Comment Text Char"/>
    <w:basedOn w:val="DefaultParagraphFont"/>
    <w:link w:val="CommentText"/>
    <w:uiPriority w:val="99"/>
    <w:semiHidden/>
    <w:rsid w:val="00F84A13"/>
    <w:rPr>
      <w:sz w:val="22"/>
      <w:szCs w:val="20"/>
    </w:rPr>
  </w:style>
  <w:style w:type="paragraph" w:styleId="CommentSubject">
    <w:name w:val="annotation subject"/>
    <w:basedOn w:val="CommentText"/>
    <w:next w:val="CommentText"/>
    <w:link w:val="CommentSubjectChar"/>
    <w:uiPriority w:val="99"/>
    <w:semiHidden/>
    <w:unhideWhenUsed/>
    <w:rsid w:val="00F84A13"/>
    <w:rPr>
      <w:b/>
      <w:bCs/>
    </w:rPr>
  </w:style>
  <w:style w:type="character" w:customStyle="1" w:styleId="CommentSubjectChar">
    <w:name w:val="Comment Subject Char"/>
    <w:basedOn w:val="CommentTextChar"/>
    <w:link w:val="CommentSubject"/>
    <w:uiPriority w:val="99"/>
    <w:semiHidden/>
    <w:rsid w:val="00F84A13"/>
    <w:rPr>
      <w:b/>
      <w:bCs/>
      <w:sz w:val="22"/>
      <w:szCs w:val="20"/>
    </w:rPr>
  </w:style>
  <w:style w:type="paragraph" w:styleId="DocumentMap">
    <w:name w:val="Document Map"/>
    <w:basedOn w:val="Normal"/>
    <w:link w:val="DocumentMapChar"/>
    <w:uiPriority w:val="99"/>
    <w:semiHidden/>
    <w:unhideWhenUsed/>
    <w:rsid w:val="00F84A13"/>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84A13"/>
    <w:rPr>
      <w:rFonts w:ascii="Segoe UI" w:hAnsi="Segoe UI" w:cs="Segoe UI"/>
      <w:sz w:val="22"/>
      <w:szCs w:val="16"/>
    </w:rPr>
  </w:style>
  <w:style w:type="paragraph" w:styleId="EndnoteText">
    <w:name w:val="endnote text"/>
    <w:basedOn w:val="Normal"/>
    <w:link w:val="EndnoteTextChar"/>
    <w:uiPriority w:val="99"/>
    <w:semiHidden/>
    <w:unhideWhenUsed/>
    <w:rsid w:val="00F84A13"/>
    <w:pPr>
      <w:spacing w:after="0" w:line="240" w:lineRule="auto"/>
    </w:pPr>
    <w:rPr>
      <w:sz w:val="22"/>
      <w:szCs w:val="20"/>
    </w:rPr>
  </w:style>
  <w:style w:type="character" w:customStyle="1" w:styleId="EndnoteTextChar">
    <w:name w:val="Endnote Text Char"/>
    <w:basedOn w:val="DefaultParagraphFont"/>
    <w:link w:val="EndnoteText"/>
    <w:uiPriority w:val="99"/>
    <w:semiHidden/>
    <w:rsid w:val="00F84A13"/>
    <w:rPr>
      <w:sz w:val="22"/>
      <w:szCs w:val="20"/>
    </w:rPr>
  </w:style>
  <w:style w:type="paragraph" w:styleId="EnvelopeReturn">
    <w:name w:val="envelope return"/>
    <w:basedOn w:val="Normal"/>
    <w:uiPriority w:val="99"/>
    <w:semiHidden/>
    <w:unhideWhenUsed/>
    <w:rsid w:val="00F84A13"/>
    <w:pPr>
      <w:spacing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F84A13"/>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F84A13"/>
    <w:rPr>
      <w:sz w:val="22"/>
      <w:szCs w:val="20"/>
    </w:rPr>
  </w:style>
  <w:style w:type="character" w:styleId="HTMLCode">
    <w:name w:val="HTML Code"/>
    <w:basedOn w:val="DefaultParagraphFont"/>
    <w:uiPriority w:val="99"/>
    <w:semiHidden/>
    <w:unhideWhenUsed/>
    <w:rsid w:val="00F84A13"/>
    <w:rPr>
      <w:rFonts w:ascii="Consolas" w:hAnsi="Consolas"/>
      <w:sz w:val="22"/>
      <w:szCs w:val="20"/>
    </w:rPr>
  </w:style>
  <w:style w:type="paragraph" w:styleId="HTMLPreformatted">
    <w:name w:val="HTML Preformatted"/>
    <w:basedOn w:val="Normal"/>
    <w:link w:val="HTMLPreformattedChar"/>
    <w:uiPriority w:val="99"/>
    <w:semiHidden/>
    <w:unhideWhenUsed/>
    <w:rsid w:val="00F84A13"/>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F84A13"/>
    <w:rPr>
      <w:rFonts w:ascii="Consolas" w:hAnsi="Consolas"/>
      <w:sz w:val="22"/>
      <w:szCs w:val="20"/>
    </w:rPr>
  </w:style>
  <w:style w:type="character" w:styleId="HTMLKeyboard">
    <w:name w:val="HTML Keyboard"/>
    <w:basedOn w:val="DefaultParagraphFont"/>
    <w:uiPriority w:val="99"/>
    <w:semiHidden/>
    <w:unhideWhenUsed/>
    <w:rsid w:val="00F84A13"/>
    <w:rPr>
      <w:rFonts w:ascii="Consolas" w:hAnsi="Consolas"/>
      <w:sz w:val="22"/>
      <w:szCs w:val="20"/>
    </w:rPr>
  </w:style>
  <w:style w:type="character" w:styleId="HTMLTypewriter">
    <w:name w:val="HTML Typewriter"/>
    <w:basedOn w:val="DefaultParagraphFont"/>
    <w:uiPriority w:val="99"/>
    <w:semiHidden/>
    <w:unhideWhenUsed/>
    <w:rsid w:val="00F84A13"/>
    <w:rPr>
      <w:rFonts w:ascii="Consolas" w:hAnsi="Consolas"/>
      <w:sz w:val="22"/>
      <w:szCs w:val="20"/>
    </w:rPr>
  </w:style>
  <w:style w:type="paragraph" w:styleId="MacroText">
    <w:name w:val="macro"/>
    <w:link w:val="MacroTextChar"/>
    <w:uiPriority w:val="99"/>
    <w:semiHidden/>
    <w:unhideWhenUsed/>
    <w:rsid w:val="00F84A1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F84A13"/>
    <w:rPr>
      <w:rFonts w:ascii="Consolas" w:hAnsi="Consolas"/>
      <w:sz w:val="22"/>
      <w:szCs w:val="20"/>
    </w:rPr>
  </w:style>
  <w:style w:type="paragraph" w:styleId="PlainText">
    <w:name w:val="Plain Text"/>
    <w:basedOn w:val="Normal"/>
    <w:link w:val="PlainTextChar"/>
    <w:uiPriority w:val="99"/>
    <w:semiHidden/>
    <w:unhideWhenUsed/>
    <w:rsid w:val="00F84A13"/>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F84A13"/>
    <w:rPr>
      <w:rFonts w:ascii="Consolas" w:hAnsi="Consolas"/>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than\AppData\Roaming\Microsoft\Templates\Paper%20with%20cover%20and%20TOC.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286F70"/>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B3D8AB179341C4B838C254C0582E679" ma:contentTypeVersion="11" ma:contentTypeDescription="Create a new document." ma:contentTypeScope="" ma:versionID="ae58fca14a7e32c5bf8b87a2b87feb6e">
  <xsd:schema xmlns:xsd="http://www.w3.org/2001/XMLSchema" xmlns:xs="http://www.w3.org/2001/XMLSchema" xmlns:p="http://schemas.microsoft.com/office/2006/metadata/properties" xmlns:ns3="dd8e4543-ce80-4d67-ac2a-d98b258aae6a" xmlns:ns4="5fab75a5-970b-4353-a35c-f55680e3cd0e" targetNamespace="http://schemas.microsoft.com/office/2006/metadata/properties" ma:root="true" ma:fieldsID="daa126f35d4a867c84f0a9b776ddf215" ns3:_="" ns4:_="">
    <xsd:import namespace="dd8e4543-ce80-4d67-ac2a-d98b258aae6a"/>
    <xsd:import namespace="5fab75a5-970b-4353-a35c-f55680e3cd0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8e4543-ce80-4d67-ac2a-d98b258aae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fab75a5-970b-4353-a35c-f55680e3cd0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14C13A8-2693-4222-8B9E-5CDAEF83465A}">
  <ds:schemaRefs>
    <ds:schemaRef ds:uri="http://purl.org/dc/terms/"/>
    <ds:schemaRef ds:uri="http://schemas.openxmlformats.org/package/2006/metadata/core-properties"/>
    <ds:schemaRef ds:uri="http://purl.org/dc/dcmitype/"/>
    <ds:schemaRef ds:uri="http://schemas.microsoft.com/office/2006/documentManagement/types"/>
    <ds:schemaRef ds:uri="dd8e4543-ce80-4d67-ac2a-d98b258aae6a"/>
    <ds:schemaRef ds:uri="http://purl.org/dc/elements/1.1/"/>
    <ds:schemaRef ds:uri="http://schemas.microsoft.com/office/2006/metadata/properties"/>
    <ds:schemaRef ds:uri="http://schemas.microsoft.com/office/infopath/2007/PartnerControls"/>
    <ds:schemaRef ds:uri="5fab75a5-970b-4353-a35c-f55680e3cd0e"/>
    <ds:schemaRef ds:uri="http://www.w3.org/XML/1998/namespace"/>
  </ds:schemaRefs>
</ds:datastoreItem>
</file>

<file path=customXml/itemProps2.xml><?xml version="1.0" encoding="utf-8"?>
<ds:datastoreItem xmlns:ds="http://schemas.openxmlformats.org/officeDocument/2006/customXml" ds:itemID="{C1C0B718-F70F-466E-A6C8-5226167C3D9D}">
  <ds:schemaRefs>
    <ds:schemaRef ds:uri="http://schemas.microsoft.com/sharepoint/v3/contenttype/forms"/>
  </ds:schemaRefs>
</ds:datastoreItem>
</file>

<file path=customXml/itemProps3.xml><?xml version="1.0" encoding="utf-8"?>
<ds:datastoreItem xmlns:ds="http://schemas.openxmlformats.org/officeDocument/2006/customXml" ds:itemID="{EB94856A-B4D4-43B6-B247-3F3F045CC4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8e4543-ce80-4d67-ac2a-d98b258aae6a"/>
    <ds:schemaRef ds:uri="5fab75a5-970b-4353-a35c-f55680e3cd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Paper with cover and TOC</Template>
  <TotalTime>159</TotalTime>
  <Pages>7</Pages>
  <Words>425</Words>
  <Characters>2428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C</dc:creator>
  <cp:keywords/>
  <dc:description/>
  <cp:lastModifiedBy>Ethan C</cp:lastModifiedBy>
  <cp:revision>36</cp:revision>
  <dcterms:created xsi:type="dcterms:W3CDTF">2021-04-14T00:49:00Z</dcterms:created>
  <dcterms:modified xsi:type="dcterms:W3CDTF">2021-04-18T23:39:00Z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0x010100AB3D8AB179341C4B838C254C0582E679</vt:lpwstr>
  </property>
</Properties>
</file>